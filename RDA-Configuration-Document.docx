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314" w:rsidRPr="00F52713" w:rsidRDefault="007343F5" w:rsidP="002A5C0C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5187950</wp:posOffset>
            </wp:positionH>
            <wp:positionV relativeFrom="paragraph">
              <wp:posOffset>-391160</wp:posOffset>
            </wp:positionV>
            <wp:extent cx="1236345" cy="333375"/>
            <wp:effectExtent l="0" t="0" r="1905" b="9525"/>
            <wp:wrapNone/>
            <wp:docPr id="131" name="Picture 131" descr="reapit-logo-regist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reapit-logo-register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713">
        <w:rPr>
          <w:noProof/>
          <w:lang w:eastAsia="en-GB"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73025</wp:posOffset>
                </wp:positionV>
                <wp:extent cx="6513830" cy="538480"/>
                <wp:effectExtent l="0" t="0" r="1270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830" cy="538480"/>
                        </a:xfrm>
                        <a:custGeom>
                          <a:avLst/>
                          <a:gdLst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6646545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6075045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5955516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5857195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5998363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5961537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  <a:gd name="connsiteX0" fmla="*/ 0 w 6646545"/>
                            <a:gd name="connsiteY0" fmla="*/ 0 h 544830"/>
                            <a:gd name="connsiteX1" fmla="*/ 6646545 w 6646545"/>
                            <a:gd name="connsiteY1" fmla="*/ 0 h 544830"/>
                            <a:gd name="connsiteX2" fmla="*/ 5986088 w 6646545"/>
                            <a:gd name="connsiteY2" fmla="*/ 544830 h 544830"/>
                            <a:gd name="connsiteX3" fmla="*/ 0 w 6646545"/>
                            <a:gd name="connsiteY3" fmla="*/ 544830 h 544830"/>
                            <a:gd name="connsiteX4" fmla="*/ 0 w 6646545"/>
                            <a:gd name="connsiteY4" fmla="*/ 0 h 5448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46545" h="544830">
                              <a:moveTo>
                                <a:pt x="0" y="0"/>
                              </a:moveTo>
                              <a:lnTo>
                                <a:pt x="6646545" y="0"/>
                              </a:lnTo>
                              <a:lnTo>
                                <a:pt x="5986088" y="544830"/>
                              </a:lnTo>
                              <a:lnTo>
                                <a:pt x="0" y="5448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5BA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EEECE1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24D4" w:rsidRDefault="006924D4" w:rsidP="001D6531">
                            <w:pPr>
                              <w:pStyle w:val="MainHeading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6" style="position:absolute;margin-left:-8.4pt;margin-top:5.75pt;width:512.9pt;height:42.4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coordsize="6646545,5448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" adj="-11796480,,5400" path="m,l6646545,,5986088,544830,,544830,,xe" fillcolor="#445ba0" stroked="f" strokecolor="black [0]" insetpen="t">
                <v:stroke joinstyle="miter"/>
                <v:shadow color="#eeece1"/>
                <v:formulas/>
                <v:path o:connecttype="custom" o:connectlocs="0,0;6513830,0;5866561,538480;0,538480;0,0" o:connectangles="0,0,0,0,0" textboxrect="0,0,6646545,544830"/>
                <v:textbox inset="2.88pt,2.88pt,2.88pt,2.88pt">
                  <w:txbxContent>
                    <w:p w:rsidR="006924D4" w:rsidRDefault="006924D4" w:rsidP="001D6531">
                      <w:pPr>
                        <w:pStyle w:val="MainHeading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F52713">
        <w:rPr>
          <w:noProof/>
          <w:lang w:eastAsia="en-GB"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>
                <wp:simplePos x="0" y="0"/>
                <wp:positionH relativeFrom="column">
                  <wp:posOffset>-73991</wp:posOffset>
                </wp:positionH>
                <wp:positionV relativeFrom="paragraph">
                  <wp:posOffset>73660</wp:posOffset>
                </wp:positionV>
                <wp:extent cx="5832475" cy="501650"/>
                <wp:effectExtent l="0" t="0" r="0" b="0"/>
                <wp:wrapNone/>
                <wp:docPr id="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2475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924D4" w:rsidRPr="001D6531" w:rsidRDefault="006924D4" w:rsidP="0091239C">
                            <w:pPr>
                              <w:pStyle w:val="MainHeading"/>
                            </w:pPr>
                            <w:r>
                              <w:t>RPS Digital – Configuration Document</w:t>
                            </w:r>
                            <w:r w:rsidR="00E648FE">
                              <w:t xml:space="preserve"> (Draft)</w:t>
                            </w:r>
                          </w:p>
                        </w:txbxContent>
                      </wps:txbx>
                      <wps:bodyPr rot="0" vert="horz" wrap="square" lIns="36576" tIns="0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-5.85pt;margin-top:5.8pt;width:459.25pt;height:39.5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" filled="f" stroked="f" strokecolor="black [0]" insetpen="t">
                <v:textbox inset="2.88pt,0,2.88pt,2.88pt">
                  <w:txbxContent>
                    <w:p w:rsidR="006924D4" w:rsidRPr="001D6531" w:rsidRDefault="006924D4" w:rsidP="0091239C">
                      <w:pPr>
                        <w:pStyle w:val="MainHeading"/>
                      </w:pPr>
                      <w:r>
                        <w:t>RPS Digital – Configuration Document</w:t>
                      </w:r>
                      <w:r w:rsidR="00E648FE">
                        <w:t xml:space="preserve"> (Draft)</w:t>
                      </w:r>
                    </w:p>
                  </w:txbxContent>
                </v:textbox>
              </v:shape>
            </w:pict>
          </mc:Fallback>
        </mc:AlternateContent>
      </w:r>
    </w:p>
    <w:p w:rsidR="002A5C0C" w:rsidRPr="00F52713" w:rsidRDefault="002A5C0C" w:rsidP="002A5C0C"/>
    <w:p w:rsidR="002A5C0C" w:rsidRPr="00F52713" w:rsidRDefault="002A5C0C" w:rsidP="002A5C0C"/>
    <w:p w:rsidR="002A5C0C" w:rsidRDefault="002A5C0C" w:rsidP="002A5C0C"/>
    <w:p w:rsidR="00E86E5C" w:rsidRDefault="00E86E5C" w:rsidP="002A5C0C">
      <w:r w:rsidRPr="00F52713">
        <w:rPr>
          <w:noProof/>
          <w:lang w:eastAsia="en-GB"/>
        </w:rPr>
        <mc:AlternateContent>
          <mc:Choice Requires="wps">
            <w:drawing>
              <wp:anchor distT="36576" distB="36576" distL="36576" distR="36576" simplePos="0" relativeHeight="251662336" behindDoc="0" locked="0" layoutInCell="1" allowOverlap="1" wp14:anchorId="3A31432B" wp14:editId="0EEAAB01">
                <wp:simplePos x="0" y="0"/>
                <wp:positionH relativeFrom="margin">
                  <wp:align>center</wp:align>
                </wp:positionH>
                <wp:positionV relativeFrom="paragraph">
                  <wp:posOffset>10531</wp:posOffset>
                </wp:positionV>
                <wp:extent cx="4847602" cy="396815"/>
                <wp:effectExtent l="0" t="0" r="0" b="3810"/>
                <wp:wrapNone/>
                <wp:docPr id="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7602" cy="396815"/>
                        </a:xfrm>
                        <a:prstGeom prst="rect">
                          <a:avLst/>
                        </a:prstGeom>
                        <a:solidFill>
                          <a:srgbClr val="FFFFC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D9D9D9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EEECE1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24D4" w:rsidRDefault="006924D4" w:rsidP="0011524C">
                            <w:pPr>
                              <w:pStyle w:val="Notetext"/>
                            </w:pPr>
                            <w:r>
                              <w:t>To assist you with</w:t>
                            </w:r>
                            <w:r w:rsidR="008D5C40">
                              <w:t xml:space="preserve"> filling</w:t>
                            </w:r>
                            <w:r>
                              <w:t xml:space="preserve"> this document, the </w:t>
                            </w:r>
                            <w:r w:rsidRPr="00C21674">
                              <w:rPr>
                                <w:b/>
                              </w:rPr>
                              <w:t>Appendix</w:t>
                            </w:r>
                            <w:r>
                              <w:t xml:space="preserve"> section</w:t>
                            </w:r>
                            <w:r w:rsidR="008D5C40">
                              <w:t>s</w:t>
                            </w:r>
                            <w:r>
                              <w:t xml:space="preserve"> has the steps visualised with examples. Please refer to this when required to help you fill out this form. 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1432B" id="Text Box 26" o:spid="_x0000_s1028" type="#_x0000_t202" style="position:absolute;margin-left:0;margin-top:.85pt;width:381.7pt;height:31.25pt;z-index:25166233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" fillcolor="#ffffcf" stroked="f" strokecolor="#d9d9d9" insetpen="t">
                <v:shadow color="#eeece1"/>
                <v:textbox inset="2.88pt,2.88pt,2.88pt,2.88pt">
                  <w:txbxContent>
                    <w:p w:rsidR="006924D4" w:rsidRDefault="006924D4" w:rsidP="0011524C">
                      <w:pPr>
                        <w:pStyle w:val="Notetext"/>
                      </w:pPr>
                      <w:r>
                        <w:t>To assist you with</w:t>
                      </w:r>
                      <w:r w:rsidR="008D5C40">
                        <w:t xml:space="preserve"> filling</w:t>
                      </w:r>
                      <w:r>
                        <w:t xml:space="preserve"> this document, the </w:t>
                      </w:r>
                      <w:r w:rsidRPr="00C21674">
                        <w:rPr>
                          <w:b/>
                        </w:rPr>
                        <w:t>Appendix</w:t>
                      </w:r>
                      <w:r>
                        <w:t xml:space="preserve"> section</w:t>
                      </w:r>
                      <w:r w:rsidR="008D5C40">
                        <w:t>s</w:t>
                      </w:r>
                      <w:r>
                        <w:t xml:space="preserve"> has the steps visualised with examples. Please refer to this when required to help you fill out this form.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86E5C" w:rsidRDefault="00E86E5C" w:rsidP="002A5C0C"/>
    <w:p w:rsidR="00E86E5C" w:rsidRDefault="00E86E5C" w:rsidP="002A5C0C"/>
    <w:p w:rsidR="00634EC6" w:rsidRDefault="00634EC6" w:rsidP="002A5C0C"/>
    <w:sdt>
      <w:sdtPr>
        <w:rPr>
          <w:rFonts w:ascii="Calibri" w:eastAsia="Calibri" w:hAnsi="Calibri" w:cs="Times New Roman"/>
          <w:color w:val="auto"/>
          <w:sz w:val="20"/>
          <w:szCs w:val="20"/>
          <w:lang w:val="en-GB"/>
        </w:rPr>
        <w:id w:val="-2961571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3628C" w:rsidRDefault="0093628C">
          <w:pPr>
            <w:pStyle w:val="TOCHeading"/>
          </w:pPr>
          <w:r>
            <w:t>Contents</w:t>
          </w:r>
        </w:p>
        <w:p w:rsidR="005E7FCF" w:rsidRDefault="009362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95913" w:history="1">
            <w:r w:rsidR="005E7FCF" w:rsidRPr="00383672">
              <w:rPr>
                <w:rStyle w:val="Hyperlink"/>
                <w:noProof/>
              </w:rPr>
              <w:t>Market Appraisal Plugin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_Toc482095913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2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4" w:history="1">
            <w:r w:rsidR="005E7FCF" w:rsidRPr="00383672">
              <w:rPr>
                <w:rStyle w:val="Hyperlink"/>
                <w:noProof/>
              </w:rPr>
              <w:t>Valuer Diaries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_Toc482095914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2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5" w:history="1">
            <w:r w:rsidR="005E7FCF" w:rsidRPr="00383672">
              <w:rPr>
                <w:rStyle w:val="Hyperlink"/>
                <w:noProof/>
              </w:rPr>
              <w:t>Notification Events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_Toc482095915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2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6" w:history="1">
            <w:r w:rsidR="005E7FCF" w:rsidRPr="00383672">
              <w:rPr>
                <w:rStyle w:val="Hyperlink"/>
                <w:noProof/>
              </w:rPr>
              <w:t>Global Settings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_Toc482095916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4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7" w:history="1">
            <w:r w:rsidR="005E7FCF" w:rsidRPr="00383672">
              <w:rPr>
                <w:rStyle w:val="Hyperlink"/>
                <w:noProof/>
              </w:rPr>
              <w:t>Viewing Request Plugin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_Toc482095917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5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8" w:history="1">
            <w:r w:rsidR="005E7FCF" w:rsidRPr="00383672">
              <w:rPr>
                <w:rStyle w:val="Hyperlink"/>
                <w:noProof/>
              </w:rPr>
              <w:t>Viewer Diaries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_Toc482095918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5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19" w:history="1">
            <w:r w:rsidR="005E7FCF" w:rsidRPr="00383672">
              <w:rPr>
                <w:rStyle w:val="Hyperlink"/>
                <w:noProof/>
              </w:rPr>
              <w:t>Viewing Notification Events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_Toc482095919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5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20" w:history="1">
            <w:r w:rsidR="005E7FCF" w:rsidRPr="00383672">
              <w:rPr>
                <w:rStyle w:val="Hyperlink"/>
                <w:noProof/>
              </w:rPr>
              <w:t>Pre-Requisites/Advisories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_Toc482095920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7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21" w:history="1">
            <w:r w:rsidR="005E7FCF" w:rsidRPr="00383672">
              <w:rPr>
                <w:rStyle w:val="Hyperlink"/>
                <w:noProof/>
              </w:rPr>
              <w:t>Appendix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_Toc482095921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8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22" w:history="1">
            <w:r w:rsidR="005E7FCF" w:rsidRPr="00383672">
              <w:rPr>
                <w:rStyle w:val="Hyperlink"/>
                <w:noProof/>
              </w:rPr>
              <w:t>Web Integration Methods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_Toc482095922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8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23" w:history="1">
            <w:r w:rsidR="005E7FCF" w:rsidRPr="00383672">
              <w:rPr>
                <w:rStyle w:val="Hyperlink"/>
                <w:noProof/>
              </w:rPr>
              <w:t>Market Appraisal Booking Example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_Toc482095923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9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5E7FCF" w:rsidRDefault="000F7C2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82095924" w:history="1">
            <w:r w:rsidR="005E7FCF" w:rsidRPr="00383672">
              <w:rPr>
                <w:rStyle w:val="Hyperlink"/>
                <w:noProof/>
              </w:rPr>
              <w:t>Viewing Request Booking Example</w:t>
            </w:r>
            <w:r w:rsidR="005E7FCF">
              <w:rPr>
                <w:noProof/>
                <w:webHidden/>
              </w:rPr>
              <w:tab/>
            </w:r>
            <w:r w:rsidR="005E7FCF">
              <w:rPr>
                <w:noProof/>
                <w:webHidden/>
              </w:rPr>
              <w:fldChar w:fldCharType="begin"/>
            </w:r>
            <w:r w:rsidR="005E7FCF">
              <w:rPr>
                <w:noProof/>
                <w:webHidden/>
              </w:rPr>
              <w:instrText xml:space="preserve"> PAGEREF _Toc482095924 \h </w:instrText>
            </w:r>
            <w:r w:rsidR="005E7FCF">
              <w:rPr>
                <w:noProof/>
                <w:webHidden/>
              </w:rPr>
            </w:r>
            <w:r w:rsidR="005E7FCF">
              <w:rPr>
                <w:noProof/>
                <w:webHidden/>
              </w:rPr>
              <w:fldChar w:fldCharType="separate"/>
            </w:r>
            <w:r w:rsidR="005E7FCF">
              <w:rPr>
                <w:noProof/>
                <w:webHidden/>
              </w:rPr>
              <w:t>16</w:t>
            </w:r>
            <w:r w:rsidR="005E7FCF">
              <w:rPr>
                <w:noProof/>
                <w:webHidden/>
              </w:rPr>
              <w:fldChar w:fldCharType="end"/>
            </w:r>
          </w:hyperlink>
        </w:p>
        <w:p w:rsidR="0093628C" w:rsidRDefault="0093628C">
          <w:r>
            <w:rPr>
              <w:b/>
              <w:bCs/>
              <w:noProof/>
            </w:rPr>
            <w:fldChar w:fldCharType="end"/>
          </w:r>
        </w:p>
      </w:sdtContent>
    </w:sdt>
    <w:p w:rsidR="0093628C" w:rsidRDefault="0093628C">
      <w:pPr>
        <w:spacing w:line="240" w:lineRule="auto"/>
      </w:pPr>
      <w:r>
        <w:br w:type="page"/>
      </w:r>
    </w:p>
    <w:p w:rsidR="002A5C0C" w:rsidRPr="00F52713" w:rsidRDefault="00C455E4" w:rsidP="002A5C0C">
      <w:pPr>
        <w:pStyle w:val="Heading2"/>
      </w:pPr>
      <w:bookmarkStart w:id="0" w:name="_Toc482095913"/>
      <w:r>
        <w:lastRenderedPageBreak/>
        <w:t>Market Appraisal</w:t>
      </w:r>
      <w:r w:rsidR="00286130">
        <w:t xml:space="preserve"> </w:t>
      </w:r>
      <w:r w:rsidR="00FE3E15">
        <w:t>Plugin</w:t>
      </w:r>
      <w:bookmarkEnd w:id="0"/>
    </w:p>
    <w:p w:rsidR="002A5C0C" w:rsidRDefault="002A5C0C" w:rsidP="002A5C0C">
      <w:r w:rsidRPr="00F52713">
        <w:t> </w:t>
      </w:r>
    </w:p>
    <w:p w:rsidR="0069560E" w:rsidRDefault="0069560E" w:rsidP="002A5C0C">
      <w:r>
        <w:t xml:space="preserve">The Market Appraisal plugin allows the ability to book in an appointment directly into RPS from a pool of available timeslots. The appointment process </w:t>
      </w:r>
      <w:proofErr w:type="gramStart"/>
      <w:r>
        <w:t>has the abili</w:t>
      </w:r>
      <w:r w:rsidR="00F83DEB">
        <w:t>ty to</w:t>
      </w:r>
      <w:proofErr w:type="gramEnd"/>
      <w:r w:rsidR="00F83DEB">
        <w:t xml:space="preserve"> create a contact if one does not already exist (it will de-</w:t>
      </w:r>
      <w:r w:rsidR="00C41792">
        <w:t>duplicate</w:t>
      </w:r>
      <w:r w:rsidR="00F83DEB">
        <w:t xml:space="preserve"> using the email address</w:t>
      </w:r>
      <w:r w:rsidR="00C41792">
        <w:t xml:space="preserve"> used for the</w:t>
      </w:r>
      <w:r w:rsidR="00F83DEB">
        <w:t xml:space="preserve"> registration). </w:t>
      </w:r>
      <w:r w:rsidR="00C41792">
        <w:t>This section will cover all the configuration options available</w:t>
      </w:r>
      <w:r w:rsidR="00842B80">
        <w:t xml:space="preserve"> for this plugin</w:t>
      </w:r>
      <w:r w:rsidR="00C41792">
        <w:t xml:space="preserve"> and the expected interactions. </w:t>
      </w:r>
    </w:p>
    <w:p w:rsidR="0069560E" w:rsidRDefault="0069560E" w:rsidP="002A5C0C"/>
    <w:p w:rsidR="00692F37" w:rsidRPr="00F52713" w:rsidRDefault="00B474D6" w:rsidP="0084551A">
      <w:pPr>
        <w:pStyle w:val="Heading3"/>
      </w:pPr>
      <w:bookmarkStart w:id="1" w:name="_Toc482095914"/>
      <w:r>
        <w:t>Valuer</w:t>
      </w:r>
      <w:r w:rsidR="00B22C98">
        <w:t xml:space="preserve"> Diaries</w:t>
      </w:r>
      <w:bookmarkEnd w:id="1"/>
    </w:p>
    <w:p w:rsidR="00286130" w:rsidRPr="00F52713" w:rsidRDefault="00286130" w:rsidP="002A5C0C"/>
    <w:p w:rsidR="00512C3B" w:rsidRDefault="00DE0B30" w:rsidP="002A5C0C">
      <w:r>
        <w:t xml:space="preserve">The </w:t>
      </w:r>
      <w:r w:rsidR="00B474D6">
        <w:t>appointment diary</w:t>
      </w:r>
      <w:r>
        <w:t xml:space="preserve"> allows </w:t>
      </w:r>
      <w:r w:rsidR="00C455E4">
        <w:t>specific</w:t>
      </w:r>
      <w:r>
        <w:t xml:space="preserve"> </w:t>
      </w:r>
      <w:r w:rsidR="00E11ED2">
        <w:t>negotiators</w:t>
      </w:r>
      <w:r w:rsidR="00E86E5C">
        <w:t>/</w:t>
      </w:r>
      <w:proofErr w:type="spellStart"/>
      <w:r w:rsidR="00E86E5C">
        <w:t>valuers</w:t>
      </w:r>
      <w:proofErr w:type="spellEnd"/>
      <w:r>
        <w:t xml:space="preserve"> to be pre-configured </w:t>
      </w:r>
      <w:r w:rsidR="00E11ED2">
        <w:t>and</w:t>
      </w:r>
      <w:r w:rsidR="00C455E4">
        <w:t xml:space="preserve"> included in the pool </w:t>
      </w:r>
      <w:r w:rsidR="00E86E5C">
        <w:t>that is presented to a client</w:t>
      </w:r>
      <w:r w:rsidR="004D723B">
        <w:t xml:space="preserve"> on the website</w:t>
      </w:r>
      <w:r w:rsidR="0011524C">
        <w:t xml:space="preserve"> for a M</w:t>
      </w:r>
      <w:r w:rsidR="00E11ED2">
        <w:t xml:space="preserve">arket Appraisal </w:t>
      </w:r>
      <w:r w:rsidR="0011524C">
        <w:t>to be booked in</w:t>
      </w:r>
      <w:r w:rsidR="00C455E4">
        <w:t xml:space="preserve">. There are currently two </w:t>
      </w:r>
      <w:r w:rsidR="00E11ED2">
        <w:t xml:space="preserve">options available </w:t>
      </w:r>
      <w:r w:rsidR="0069560E">
        <w:t xml:space="preserve">options </w:t>
      </w:r>
      <w:r w:rsidR="00E11ED2">
        <w:t>that you to change valuer diaries:</w:t>
      </w:r>
      <w:r w:rsidR="00C455E4">
        <w:t xml:space="preserve"> </w:t>
      </w:r>
    </w:p>
    <w:p w:rsidR="00C455E4" w:rsidRDefault="00C455E4" w:rsidP="002A5C0C"/>
    <w:p w:rsidR="00C455E4" w:rsidRDefault="00DB086A" w:rsidP="00286130">
      <w:pPr>
        <w:pStyle w:val="ListParagraph"/>
        <w:numPr>
          <w:ilvl w:val="0"/>
          <w:numId w:val="3"/>
        </w:numPr>
      </w:pPr>
      <w:r>
        <w:t>Job Title</w:t>
      </w:r>
      <w:r w:rsidR="00172559">
        <w:t>(</w:t>
      </w:r>
      <w:r>
        <w:t>s</w:t>
      </w:r>
      <w:r w:rsidR="00172559">
        <w:t>)</w:t>
      </w:r>
      <w:r>
        <w:t xml:space="preserve"> – the d</w:t>
      </w:r>
      <w:r w:rsidR="00C455E4">
        <w:t xml:space="preserve">iary is made up of individuals with specific </w:t>
      </w:r>
      <w:r w:rsidR="00E86E5C">
        <w:t>j</w:t>
      </w:r>
      <w:r w:rsidR="00C455E4">
        <w:t xml:space="preserve">ob </w:t>
      </w:r>
      <w:r w:rsidR="00E86E5C">
        <w:t>t</w:t>
      </w:r>
      <w:r w:rsidR="00C455E4">
        <w:t>itle</w:t>
      </w:r>
      <w:r w:rsidR="0011524C">
        <w:t>(s)</w:t>
      </w:r>
      <w:r w:rsidR="00C455E4">
        <w:t>.</w:t>
      </w:r>
      <w:r w:rsidR="004D723B">
        <w:t xml:space="preserve"> </w:t>
      </w:r>
    </w:p>
    <w:p w:rsidR="00C455E4" w:rsidRDefault="00172559" w:rsidP="00286130">
      <w:pPr>
        <w:pStyle w:val="ListParagraph"/>
        <w:numPr>
          <w:ilvl w:val="0"/>
          <w:numId w:val="3"/>
        </w:numPr>
      </w:pPr>
      <w:r>
        <w:t xml:space="preserve">Specified Negs - </w:t>
      </w:r>
      <w:r w:rsidR="00C455E4">
        <w:t>Diary is preconfigured wit</w:t>
      </w:r>
      <w:r>
        <w:t>h specific Negotiators/Valuers</w:t>
      </w:r>
      <w:r w:rsidR="00C455E4">
        <w:t xml:space="preserve">. </w:t>
      </w:r>
    </w:p>
    <w:p w:rsidR="00C455E4" w:rsidRDefault="00C455E4" w:rsidP="00C455E4"/>
    <w:p w:rsidR="00C455E4" w:rsidRDefault="00C455E4" w:rsidP="00C455E4">
      <w:r>
        <w:t>Please use the table below to specify the option re</w:t>
      </w:r>
      <w:r w:rsidR="00DB086A">
        <w:t xml:space="preserve">quired ensuring any names are spelt accurately. </w:t>
      </w:r>
    </w:p>
    <w:p w:rsidR="00350F72" w:rsidRDefault="00350F72" w:rsidP="00C455E4">
      <w:pPr>
        <w:rPr>
          <w:b/>
        </w:rPr>
      </w:pPr>
    </w:p>
    <w:p w:rsidR="00C455E4" w:rsidRPr="00350F72" w:rsidRDefault="00350F72" w:rsidP="00C455E4">
      <w:pPr>
        <w:rPr>
          <w:b/>
        </w:rPr>
      </w:pPr>
      <w:r w:rsidRPr="00350F72">
        <w:rPr>
          <w:b/>
        </w:rPr>
        <w:t>Sales</w:t>
      </w:r>
    </w:p>
    <w:tbl>
      <w:tblPr>
        <w:tblStyle w:val="TableGrid"/>
        <w:tblW w:w="901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21"/>
        <w:gridCol w:w="1417"/>
        <w:gridCol w:w="3969"/>
        <w:gridCol w:w="3209"/>
      </w:tblGrid>
      <w:tr w:rsidR="00183B42" w:rsidTr="00D0250E">
        <w:tc>
          <w:tcPr>
            <w:tcW w:w="1838" w:type="dxa"/>
            <w:gridSpan w:val="2"/>
            <w:shd w:val="clear" w:color="auto" w:fill="B4C6E7" w:themeFill="accent1" w:themeFillTint="66"/>
          </w:tcPr>
          <w:p w:rsidR="00183B42" w:rsidRPr="005E3016" w:rsidRDefault="00183B42" w:rsidP="00353F12">
            <w:pPr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:rsidR="00183B42" w:rsidRPr="005E3016" w:rsidRDefault="0093628C" w:rsidP="00353F12">
            <w:pPr>
              <w:rPr>
                <w:b/>
              </w:rPr>
            </w:pPr>
            <w:r>
              <w:rPr>
                <w:b/>
              </w:rPr>
              <w:t xml:space="preserve">Default </w:t>
            </w:r>
            <w:r w:rsidR="00350F72">
              <w:rPr>
                <w:b/>
              </w:rPr>
              <w:t xml:space="preserve">Sales </w:t>
            </w:r>
            <w:r w:rsidR="00183B42">
              <w:rPr>
                <w:b/>
              </w:rPr>
              <w:t>Value</w:t>
            </w:r>
          </w:p>
        </w:tc>
        <w:tc>
          <w:tcPr>
            <w:tcW w:w="3209" w:type="dxa"/>
            <w:shd w:val="clear" w:color="auto" w:fill="FFCCCC"/>
          </w:tcPr>
          <w:p w:rsidR="00183B42" w:rsidRDefault="00394FCC" w:rsidP="00353F12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183B42" w:rsidTr="00D0250E">
        <w:tc>
          <w:tcPr>
            <w:tcW w:w="421" w:type="dxa"/>
          </w:tcPr>
          <w:p w:rsidR="00183B42" w:rsidRDefault="00183B42" w:rsidP="00353F12">
            <w:r>
              <w:t>a)</w:t>
            </w:r>
          </w:p>
        </w:tc>
        <w:tc>
          <w:tcPr>
            <w:tcW w:w="1417" w:type="dxa"/>
          </w:tcPr>
          <w:p w:rsidR="00183B42" w:rsidRDefault="00183B42" w:rsidP="00353F12">
            <w:r>
              <w:t>Job Title</w:t>
            </w:r>
            <w:r w:rsidR="00172559">
              <w:t>(</w:t>
            </w:r>
            <w:r>
              <w:t>s</w:t>
            </w:r>
            <w:r w:rsidR="00172559">
              <w:t>)</w:t>
            </w:r>
            <w:r>
              <w:t xml:space="preserve"> </w:t>
            </w:r>
          </w:p>
        </w:tc>
        <w:tc>
          <w:tcPr>
            <w:tcW w:w="3969" w:type="dxa"/>
          </w:tcPr>
          <w:p w:rsidR="00183B42" w:rsidRDefault="00183B42" w:rsidP="00353F12">
            <w:r w:rsidRPr="00C455E4">
              <w:t>Valuer,</w:t>
            </w:r>
            <w:r>
              <w:t xml:space="preserve"> </w:t>
            </w:r>
            <w:r w:rsidRPr="00C455E4">
              <w:t>Negotiator,</w:t>
            </w:r>
            <w:r>
              <w:t xml:space="preserve"> </w:t>
            </w:r>
            <w:r w:rsidRPr="00C455E4">
              <w:t>Property Consultant,</w:t>
            </w:r>
            <w:r>
              <w:t xml:space="preserve"> </w:t>
            </w:r>
            <w:r w:rsidRPr="00C455E4">
              <w:t>Senior Property Consultant,</w:t>
            </w:r>
            <w:r>
              <w:t xml:space="preserve"> </w:t>
            </w:r>
            <w:r w:rsidRPr="00C455E4">
              <w:t>Sales Negotiator,</w:t>
            </w:r>
            <w:r>
              <w:t xml:space="preserve"> </w:t>
            </w:r>
            <w:r w:rsidRPr="00C455E4">
              <w:t>Sales Associate</w:t>
            </w:r>
            <w:r>
              <w:t xml:space="preserve">, 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-1569804526"/>
              <w:placeholder>
                <w:docPart w:val="2A958D4ABD1D4D4DAC7FA89B51D783C8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394FCC" w:rsidRDefault="00394FCC" w:rsidP="00394FCC">
                <w:pPr>
                  <w:ind w:left="360"/>
                  <w:rPr>
                    <w:rStyle w:val="Style2"/>
                  </w:rPr>
                </w:pPr>
                <w:r w:rsidRPr="0083170F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183B42" w:rsidRPr="00C455E4" w:rsidRDefault="00183B42" w:rsidP="00B22C98">
            <w:pPr>
              <w:jc w:val="center"/>
            </w:pPr>
          </w:p>
        </w:tc>
      </w:tr>
      <w:tr w:rsidR="00183B42" w:rsidTr="00D0250E">
        <w:trPr>
          <w:trHeight w:val="682"/>
        </w:trPr>
        <w:tc>
          <w:tcPr>
            <w:tcW w:w="421" w:type="dxa"/>
          </w:tcPr>
          <w:p w:rsidR="00183B42" w:rsidRDefault="00183B42" w:rsidP="00353F12">
            <w:r>
              <w:t>b)</w:t>
            </w:r>
          </w:p>
        </w:tc>
        <w:tc>
          <w:tcPr>
            <w:tcW w:w="1417" w:type="dxa"/>
          </w:tcPr>
          <w:p w:rsidR="00183B42" w:rsidRDefault="00183B42" w:rsidP="00353F12">
            <w:r>
              <w:t>Specific Negs</w:t>
            </w:r>
          </w:p>
        </w:tc>
        <w:tc>
          <w:tcPr>
            <w:tcW w:w="3969" w:type="dxa"/>
          </w:tcPr>
          <w:p w:rsidR="007F31F9" w:rsidRPr="0093628C" w:rsidRDefault="00350F72" w:rsidP="0093628C">
            <w:r>
              <w:t xml:space="preserve">Please list all negotiators. </w:t>
            </w:r>
            <w:r w:rsidRPr="00425F6E">
              <w:t xml:space="preserve">Please use </w:t>
            </w:r>
            <w:r w:rsidRPr="00350F72">
              <w:rPr>
                <w:b/>
              </w:rPr>
              <w:t xml:space="preserve">full names </w:t>
            </w:r>
            <w:r>
              <w:t>and ensure you have at least one person from each your offices.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1439404769"/>
              <w:placeholder>
                <w:docPart w:val="724EA18A35004E758D36B1AF7E0468C9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93628C" w:rsidRPr="00394FCC" w:rsidRDefault="0093628C" w:rsidP="00394FCC">
                <w:pPr>
                  <w:ind w:left="360"/>
                  <w:rPr>
                    <w:color w:val="808080" w:themeColor="background1" w:themeShade="80"/>
                  </w:rPr>
                </w:pPr>
                <w:r w:rsidRPr="0083170F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183B42" w:rsidRPr="00C455E4" w:rsidRDefault="00183B42" w:rsidP="00B22C98">
            <w:pPr>
              <w:jc w:val="center"/>
            </w:pPr>
          </w:p>
        </w:tc>
      </w:tr>
    </w:tbl>
    <w:p w:rsidR="00570F50" w:rsidRDefault="00C455E4" w:rsidP="002A5C0C">
      <w:r>
        <w:t xml:space="preserve"> </w:t>
      </w:r>
    </w:p>
    <w:p w:rsidR="00350F72" w:rsidRPr="00350F72" w:rsidRDefault="00350F72" w:rsidP="002A5C0C">
      <w:pPr>
        <w:rPr>
          <w:b/>
        </w:rPr>
      </w:pPr>
      <w:r w:rsidRPr="00350F72">
        <w:rPr>
          <w:b/>
        </w:rPr>
        <w:t>Lettings</w:t>
      </w:r>
    </w:p>
    <w:tbl>
      <w:tblPr>
        <w:tblStyle w:val="TableGrid"/>
        <w:tblW w:w="901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21"/>
        <w:gridCol w:w="1417"/>
        <w:gridCol w:w="3969"/>
        <w:gridCol w:w="3209"/>
      </w:tblGrid>
      <w:tr w:rsidR="00350F72" w:rsidTr="00353F12">
        <w:tc>
          <w:tcPr>
            <w:tcW w:w="1838" w:type="dxa"/>
            <w:gridSpan w:val="2"/>
            <w:shd w:val="clear" w:color="auto" w:fill="B4C6E7" w:themeFill="accent1" w:themeFillTint="66"/>
          </w:tcPr>
          <w:p w:rsidR="00350F72" w:rsidRPr="005E3016" w:rsidRDefault="00350F72" w:rsidP="00353F12">
            <w:pPr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:rsidR="00350F72" w:rsidRPr="005E3016" w:rsidRDefault="00350F72" w:rsidP="00353F12">
            <w:pPr>
              <w:rPr>
                <w:b/>
              </w:rPr>
            </w:pPr>
            <w:r>
              <w:rPr>
                <w:b/>
              </w:rPr>
              <w:t>Default Lettings Value</w:t>
            </w:r>
          </w:p>
        </w:tc>
        <w:tc>
          <w:tcPr>
            <w:tcW w:w="3209" w:type="dxa"/>
            <w:shd w:val="clear" w:color="auto" w:fill="FFCCCC"/>
          </w:tcPr>
          <w:p w:rsidR="00350F72" w:rsidRDefault="00350F72" w:rsidP="00353F12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350F72" w:rsidTr="00353F12">
        <w:tc>
          <w:tcPr>
            <w:tcW w:w="421" w:type="dxa"/>
          </w:tcPr>
          <w:p w:rsidR="00350F72" w:rsidRDefault="00350F72" w:rsidP="00353F12">
            <w:r>
              <w:t>a)</w:t>
            </w:r>
          </w:p>
        </w:tc>
        <w:tc>
          <w:tcPr>
            <w:tcW w:w="1417" w:type="dxa"/>
          </w:tcPr>
          <w:p w:rsidR="00350F72" w:rsidRDefault="00350F72" w:rsidP="00353F12">
            <w:r>
              <w:t xml:space="preserve">Job Title(s) </w:t>
            </w:r>
          </w:p>
        </w:tc>
        <w:tc>
          <w:tcPr>
            <w:tcW w:w="3969" w:type="dxa"/>
          </w:tcPr>
          <w:p w:rsidR="00350F72" w:rsidRDefault="00350F72" w:rsidP="00353F12">
            <w:r w:rsidRPr="00C455E4">
              <w:t>Valuer,</w:t>
            </w:r>
            <w:r>
              <w:t xml:space="preserve"> </w:t>
            </w:r>
            <w:r w:rsidRPr="00C455E4">
              <w:t>Negotiator,</w:t>
            </w:r>
            <w:r>
              <w:t xml:space="preserve"> </w:t>
            </w:r>
            <w:r w:rsidRPr="00C455E4">
              <w:t>Property Consultant,</w:t>
            </w:r>
            <w:r>
              <w:t xml:space="preserve"> </w:t>
            </w:r>
            <w:r w:rsidRPr="00C455E4">
              <w:t xml:space="preserve">Senior </w:t>
            </w:r>
            <w:r w:rsidR="00C56628">
              <w:t>Property</w:t>
            </w:r>
            <w:r w:rsidRPr="00C455E4">
              <w:t xml:space="preserve"> Consultant,</w:t>
            </w:r>
            <w:r>
              <w:t xml:space="preserve"> </w:t>
            </w:r>
            <w:r w:rsidR="00C56628">
              <w:t>Lettings</w:t>
            </w:r>
            <w:r w:rsidRPr="00C455E4">
              <w:t xml:space="preserve"> Negotiator,</w:t>
            </w:r>
            <w:r>
              <w:t xml:space="preserve"> </w:t>
            </w:r>
            <w:r w:rsidR="00C56628">
              <w:t>Lettings</w:t>
            </w:r>
            <w:r w:rsidRPr="00C455E4">
              <w:t xml:space="preserve"> Associate</w:t>
            </w:r>
            <w:r>
              <w:t xml:space="preserve">, 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-258056795"/>
              <w:placeholder>
                <w:docPart w:val="9ED0BFB8AF5B4C3F942D372928F218BA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350F72" w:rsidRDefault="00350F72" w:rsidP="00353F12">
                <w:pPr>
                  <w:ind w:left="360"/>
                  <w:rPr>
                    <w:rStyle w:val="Style2"/>
                  </w:rPr>
                </w:pPr>
                <w:r w:rsidRPr="0083170F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350F72" w:rsidRPr="00C455E4" w:rsidRDefault="00350F72" w:rsidP="00353F12">
            <w:pPr>
              <w:jc w:val="center"/>
            </w:pPr>
          </w:p>
        </w:tc>
      </w:tr>
      <w:tr w:rsidR="00350F72" w:rsidTr="00353F12">
        <w:trPr>
          <w:trHeight w:val="682"/>
        </w:trPr>
        <w:tc>
          <w:tcPr>
            <w:tcW w:w="421" w:type="dxa"/>
          </w:tcPr>
          <w:p w:rsidR="00350F72" w:rsidRDefault="00350F72" w:rsidP="00353F12">
            <w:r>
              <w:t>b)</w:t>
            </w:r>
          </w:p>
        </w:tc>
        <w:tc>
          <w:tcPr>
            <w:tcW w:w="1417" w:type="dxa"/>
          </w:tcPr>
          <w:p w:rsidR="00350F72" w:rsidRDefault="00350F72" w:rsidP="00353F12">
            <w:r>
              <w:t>Specific Negs</w:t>
            </w:r>
          </w:p>
        </w:tc>
        <w:tc>
          <w:tcPr>
            <w:tcW w:w="3969" w:type="dxa"/>
          </w:tcPr>
          <w:p w:rsidR="00350F72" w:rsidRPr="0093628C" w:rsidRDefault="00350F72" w:rsidP="00353F12">
            <w:r w:rsidRPr="00425F6E">
              <w:t>Please list all negotiators</w:t>
            </w:r>
            <w:r>
              <w:t>.</w:t>
            </w:r>
            <w:r w:rsidRPr="00425F6E">
              <w:t xml:space="preserve"> Please use </w:t>
            </w:r>
            <w:r w:rsidRPr="00350F72">
              <w:rPr>
                <w:b/>
              </w:rPr>
              <w:t xml:space="preserve">full names </w:t>
            </w:r>
            <w:r>
              <w:t>and ensure you have at least one person from each your offices.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-817494154"/>
              <w:placeholder>
                <w:docPart w:val="A375FA4B30C544E39424C5C9C9B964DA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350F72" w:rsidRPr="00394FCC" w:rsidRDefault="00350F72" w:rsidP="00353F12">
                <w:pPr>
                  <w:ind w:left="360"/>
                  <w:rPr>
                    <w:color w:val="808080" w:themeColor="background1" w:themeShade="80"/>
                  </w:rPr>
                </w:pPr>
                <w:r w:rsidRPr="0083170F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350F72" w:rsidRPr="00C455E4" w:rsidRDefault="00350F72" w:rsidP="00353F12">
            <w:pPr>
              <w:jc w:val="center"/>
            </w:pPr>
          </w:p>
        </w:tc>
      </w:tr>
    </w:tbl>
    <w:p w:rsidR="00350F72" w:rsidRDefault="00350F72" w:rsidP="002A5C0C"/>
    <w:p w:rsidR="00350F72" w:rsidRDefault="00350F72" w:rsidP="002A5C0C"/>
    <w:p w:rsidR="00B22C98" w:rsidRDefault="00B22C98" w:rsidP="0084551A">
      <w:pPr>
        <w:pStyle w:val="Heading3"/>
      </w:pPr>
      <w:bookmarkStart w:id="2" w:name="_Toc482095915"/>
      <w:r>
        <w:t>Notification</w:t>
      </w:r>
      <w:r w:rsidR="00C67355">
        <w:t xml:space="preserve"> Events</w:t>
      </w:r>
      <w:bookmarkEnd w:id="2"/>
    </w:p>
    <w:p w:rsidR="00B22C98" w:rsidRDefault="00B22C98" w:rsidP="00B22C98">
      <w:pPr>
        <w:rPr>
          <w:lang w:eastAsia="en-GB"/>
        </w:rPr>
      </w:pPr>
    </w:p>
    <w:p w:rsidR="00C67355" w:rsidRDefault="00C67355" w:rsidP="00B22C98">
      <w:pPr>
        <w:rPr>
          <w:lang w:eastAsia="en-GB"/>
        </w:rPr>
      </w:pPr>
      <w:r>
        <w:rPr>
          <w:lang w:eastAsia="en-GB"/>
        </w:rPr>
        <w:t xml:space="preserve">When an appointment is </w:t>
      </w:r>
      <w:r w:rsidR="00BD5596">
        <w:rPr>
          <w:lang w:eastAsia="en-GB"/>
        </w:rPr>
        <w:t>being booked</w:t>
      </w:r>
      <w:r>
        <w:rPr>
          <w:lang w:eastAsia="en-GB"/>
        </w:rPr>
        <w:t xml:space="preserve">, the following </w:t>
      </w:r>
      <w:r w:rsidR="00172559">
        <w:rPr>
          <w:lang w:eastAsia="en-GB"/>
        </w:rPr>
        <w:t xml:space="preserve">notification </w:t>
      </w:r>
      <w:r>
        <w:rPr>
          <w:lang w:eastAsia="en-GB"/>
        </w:rPr>
        <w:t xml:space="preserve">events are triggered: </w:t>
      </w:r>
    </w:p>
    <w:p w:rsidR="00C67355" w:rsidRDefault="00C67355" w:rsidP="00B22C98">
      <w:pPr>
        <w:rPr>
          <w:lang w:eastAsia="en-GB"/>
        </w:rPr>
      </w:pPr>
    </w:p>
    <w:tbl>
      <w:tblPr>
        <w:tblStyle w:val="TableGrid"/>
        <w:tblW w:w="906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555"/>
        <w:gridCol w:w="3310"/>
        <w:gridCol w:w="963"/>
        <w:gridCol w:w="3239"/>
      </w:tblGrid>
      <w:tr w:rsidR="00172559" w:rsidTr="006343AD">
        <w:tc>
          <w:tcPr>
            <w:tcW w:w="1555" w:type="dxa"/>
            <w:shd w:val="clear" w:color="auto" w:fill="B4C6E7" w:themeFill="accent1" w:themeFillTint="66"/>
          </w:tcPr>
          <w:p w:rsidR="00172559" w:rsidRPr="005E3016" w:rsidRDefault="00E36F01" w:rsidP="00353F12">
            <w:pPr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3310" w:type="dxa"/>
            <w:shd w:val="clear" w:color="auto" w:fill="B4C6E7" w:themeFill="accent1" w:themeFillTint="66"/>
          </w:tcPr>
          <w:p w:rsidR="00172559" w:rsidRPr="005E3016" w:rsidRDefault="00172559" w:rsidP="00353F12">
            <w:pPr>
              <w:rPr>
                <w:b/>
              </w:rPr>
            </w:pPr>
            <w:r>
              <w:rPr>
                <w:b/>
              </w:rPr>
              <w:t>Default Text/Option</w:t>
            </w:r>
          </w:p>
        </w:tc>
        <w:tc>
          <w:tcPr>
            <w:tcW w:w="963" w:type="dxa"/>
            <w:shd w:val="clear" w:color="auto" w:fill="B4C6E7" w:themeFill="accent1" w:themeFillTint="66"/>
          </w:tcPr>
          <w:p w:rsidR="00172559" w:rsidRPr="005E3016" w:rsidRDefault="00172559" w:rsidP="00353F12">
            <w:pPr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3239" w:type="dxa"/>
            <w:shd w:val="clear" w:color="auto" w:fill="FFCCCC"/>
          </w:tcPr>
          <w:p w:rsidR="00172559" w:rsidRPr="005E3016" w:rsidRDefault="007F3CB3" w:rsidP="00353F12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172559" w:rsidTr="006343AD">
        <w:trPr>
          <w:trHeight w:val="906"/>
        </w:trPr>
        <w:tc>
          <w:tcPr>
            <w:tcW w:w="1555" w:type="dxa"/>
          </w:tcPr>
          <w:p w:rsidR="00172559" w:rsidRDefault="00172559" w:rsidP="00353F12">
            <w:r>
              <w:t xml:space="preserve">On Screen Notification </w:t>
            </w:r>
          </w:p>
        </w:tc>
        <w:tc>
          <w:tcPr>
            <w:tcW w:w="3310" w:type="dxa"/>
          </w:tcPr>
          <w:p w:rsidR="00172559" w:rsidRDefault="00172559" w:rsidP="00353F12">
            <w:pPr>
              <w:rPr>
                <w:i/>
              </w:rPr>
            </w:pPr>
            <w:r>
              <w:rPr>
                <w:i/>
              </w:rPr>
              <w:t>“</w:t>
            </w:r>
            <w:r w:rsidRPr="00BD5596">
              <w:rPr>
                <w:i/>
              </w:rPr>
              <w:t>To book a valuation, please enter your e-mail and postcode below.</w:t>
            </w:r>
            <w:r>
              <w:rPr>
                <w:i/>
              </w:rPr>
              <w:t>”</w:t>
            </w:r>
          </w:p>
          <w:p w:rsidR="00394FCC" w:rsidRPr="00394FCC" w:rsidRDefault="00394FCC" w:rsidP="00353F12"/>
        </w:tc>
        <w:tc>
          <w:tcPr>
            <w:tcW w:w="963" w:type="dxa"/>
            <w:shd w:val="clear" w:color="auto" w:fill="F2F2F2" w:themeFill="background1" w:themeFillShade="F2"/>
          </w:tcPr>
          <w:p w:rsidR="00172559" w:rsidRDefault="00172559" w:rsidP="00353F12">
            <w:r>
              <w:t>Web company</w:t>
            </w:r>
          </w:p>
        </w:tc>
        <w:tc>
          <w:tcPr>
            <w:tcW w:w="3239" w:type="dxa"/>
            <w:shd w:val="clear" w:color="auto" w:fill="F2F2F2" w:themeFill="background1" w:themeFillShade="F2"/>
          </w:tcPr>
          <w:p w:rsidR="00172559" w:rsidRDefault="00394FCC" w:rsidP="00353F12">
            <w:r>
              <w:t xml:space="preserve">Please review with your web company. </w:t>
            </w:r>
          </w:p>
        </w:tc>
      </w:tr>
      <w:tr w:rsidR="00172559" w:rsidTr="006343AD">
        <w:tc>
          <w:tcPr>
            <w:tcW w:w="1555" w:type="dxa"/>
          </w:tcPr>
          <w:p w:rsidR="00172559" w:rsidRDefault="00172559" w:rsidP="00353F12">
            <w:r>
              <w:t xml:space="preserve">Email Sent – Subject Line: </w:t>
            </w:r>
          </w:p>
        </w:tc>
        <w:tc>
          <w:tcPr>
            <w:tcW w:w="3310" w:type="dxa"/>
          </w:tcPr>
          <w:p w:rsidR="00172559" w:rsidRDefault="00914098" w:rsidP="00353F12">
            <w:pPr>
              <w:rPr>
                <w:i/>
              </w:rPr>
            </w:pPr>
            <w:r w:rsidRPr="008A3B77">
              <w:rPr>
                <w:b/>
                <w:i/>
              </w:rPr>
              <w:t>SALES:</w:t>
            </w:r>
            <w:r>
              <w:rPr>
                <w:i/>
              </w:rPr>
              <w:t xml:space="preserve"> </w:t>
            </w:r>
            <w:r w:rsidR="00172559">
              <w:rPr>
                <w:i/>
              </w:rPr>
              <w:t>“</w:t>
            </w:r>
            <w:r w:rsidR="00172559" w:rsidRPr="00BD5596">
              <w:rPr>
                <w:i/>
              </w:rPr>
              <w:t>Your Valuation Request</w:t>
            </w:r>
            <w:r w:rsidR="00172559">
              <w:rPr>
                <w:i/>
              </w:rPr>
              <w:t>”</w:t>
            </w:r>
          </w:p>
          <w:p w:rsidR="00914098" w:rsidRDefault="00914098" w:rsidP="00353F12">
            <w:pPr>
              <w:rPr>
                <w:i/>
              </w:rPr>
            </w:pPr>
          </w:p>
          <w:p w:rsidR="00914098" w:rsidRDefault="00914098" w:rsidP="00914098">
            <w:pPr>
              <w:rPr>
                <w:i/>
              </w:rPr>
            </w:pPr>
            <w:r w:rsidRPr="008A3B77">
              <w:rPr>
                <w:b/>
                <w:i/>
              </w:rPr>
              <w:t>LETTINGS:</w:t>
            </w:r>
            <w:r>
              <w:rPr>
                <w:i/>
              </w:rPr>
              <w:t xml:space="preserve"> “</w:t>
            </w:r>
            <w:r w:rsidRPr="00BD5596">
              <w:rPr>
                <w:i/>
              </w:rPr>
              <w:t>Your</w:t>
            </w:r>
            <w:r>
              <w:rPr>
                <w:i/>
              </w:rPr>
              <w:t xml:space="preserve"> Lettings</w:t>
            </w:r>
            <w:r w:rsidRPr="00BD5596">
              <w:rPr>
                <w:i/>
              </w:rPr>
              <w:t xml:space="preserve"> Valuation Request</w:t>
            </w:r>
            <w:r>
              <w:rPr>
                <w:i/>
              </w:rPr>
              <w:t>”</w:t>
            </w:r>
          </w:p>
          <w:p w:rsidR="00914098" w:rsidRPr="00BD5596" w:rsidRDefault="00914098" w:rsidP="00353F12">
            <w:pPr>
              <w:rPr>
                <w:i/>
              </w:rPr>
            </w:pPr>
          </w:p>
        </w:tc>
        <w:tc>
          <w:tcPr>
            <w:tcW w:w="963" w:type="dxa"/>
          </w:tcPr>
          <w:p w:rsidR="00172559" w:rsidRDefault="00172559" w:rsidP="00353F12">
            <w:r>
              <w:t>Reapit</w:t>
            </w:r>
          </w:p>
        </w:tc>
        <w:tc>
          <w:tcPr>
            <w:tcW w:w="3239" w:type="dxa"/>
          </w:tcPr>
          <w:p w:rsidR="009B484E" w:rsidRDefault="000F7C22" w:rsidP="009B484E">
            <w:sdt>
              <w:sdtPr>
                <w:id w:val="-16919121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 Keep Default</w:t>
            </w:r>
          </w:p>
          <w:p w:rsidR="009B484E" w:rsidRPr="009B484E" w:rsidRDefault="000F7C22" w:rsidP="009B484E">
            <w:sdt>
              <w:sdtPr>
                <w:id w:val="5181929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4B0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Custom Text (enter below)</w:t>
            </w:r>
          </w:p>
          <w:p w:rsidR="00394FCC" w:rsidRPr="00394FCC" w:rsidRDefault="000F7C22" w:rsidP="00195802">
            <w:pPr>
              <w:ind w:left="360"/>
              <w:jc w:val="both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1032840701"/>
                <w:placeholder>
                  <w:docPart w:val="0DEB8D512ADC41CC8E3FBD476707EF6F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394FCC" w:rsidRPr="0083170F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172559" w:rsidRDefault="00172559" w:rsidP="00353F12"/>
        </w:tc>
      </w:tr>
      <w:tr w:rsidR="00172559" w:rsidTr="006343AD">
        <w:tc>
          <w:tcPr>
            <w:tcW w:w="1555" w:type="dxa"/>
          </w:tcPr>
          <w:p w:rsidR="00172559" w:rsidRDefault="00D736F2" w:rsidP="00353F12">
            <w:r>
              <w:lastRenderedPageBreak/>
              <w:t>Email Sent – Reply Address</w:t>
            </w:r>
            <w:r w:rsidR="003B6F15">
              <w:t>:</w:t>
            </w:r>
          </w:p>
        </w:tc>
        <w:tc>
          <w:tcPr>
            <w:tcW w:w="3310" w:type="dxa"/>
          </w:tcPr>
          <w:p w:rsidR="00172559" w:rsidRDefault="000F7C22" w:rsidP="00353F12">
            <w:pPr>
              <w:rPr>
                <w:rStyle w:val="Hyperlink"/>
              </w:rPr>
            </w:pPr>
            <w:hyperlink r:id="rId9" w:history="1">
              <w:r w:rsidR="00394FCC" w:rsidRPr="00F07C14">
                <w:rPr>
                  <w:rStyle w:val="Hyperlink"/>
                </w:rPr>
                <w:t>no-reply@client-website.co.uk</w:t>
              </w:r>
            </w:hyperlink>
          </w:p>
          <w:p w:rsidR="008A3A2E" w:rsidRDefault="008A3A2E" w:rsidP="00353F12"/>
          <w:p w:rsidR="008A3A2E" w:rsidRPr="008B6BD8" w:rsidRDefault="00A4013F" w:rsidP="00353F12">
            <w:r>
              <w:rPr>
                <w:color w:val="A6A6A6" w:themeColor="background1" w:themeShade="A6"/>
              </w:rPr>
              <w:t>Note: W</w:t>
            </w:r>
            <w:r w:rsidRPr="00A4013F">
              <w:rPr>
                <w:color w:val="A6A6A6" w:themeColor="background1" w:themeShade="A6"/>
              </w:rPr>
              <w:t>e will provide</w:t>
            </w:r>
            <w:r>
              <w:rPr>
                <w:color w:val="A6A6A6" w:themeColor="background1" w:themeShade="A6"/>
              </w:rPr>
              <w:t xml:space="preserve"> technical</w:t>
            </w:r>
            <w:r w:rsidRPr="00A4013F">
              <w:rPr>
                <w:color w:val="A6A6A6" w:themeColor="background1" w:themeShade="A6"/>
              </w:rPr>
              <w:t xml:space="preserve"> details to your web company/mail provider to allow emails to be sent on behalf of </w:t>
            </w:r>
            <w:r>
              <w:rPr>
                <w:color w:val="A6A6A6" w:themeColor="background1" w:themeShade="A6"/>
              </w:rPr>
              <w:t>your domain</w:t>
            </w:r>
            <w:r w:rsidRPr="00A4013F">
              <w:rPr>
                <w:color w:val="A6A6A6" w:themeColor="background1" w:themeShade="A6"/>
              </w:rPr>
              <w:t xml:space="preserve">. </w:t>
            </w:r>
          </w:p>
        </w:tc>
        <w:tc>
          <w:tcPr>
            <w:tcW w:w="963" w:type="dxa"/>
          </w:tcPr>
          <w:p w:rsidR="00172559" w:rsidRDefault="00172559" w:rsidP="00353F12">
            <w:r>
              <w:t>Reapit</w:t>
            </w:r>
          </w:p>
        </w:tc>
        <w:tc>
          <w:tcPr>
            <w:tcW w:w="3239" w:type="dxa"/>
          </w:tcPr>
          <w:p w:rsidR="00195802" w:rsidRDefault="00195802" w:rsidP="00195802">
            <w:pPr>
              <w:jc w:val="both"/>
              <w:rPr>
                <w:rStyle w:val="Style2"/>
              </w:rPr>
            </w:pPr>
            <w:r>
              <w:t xml:space="preserve">Please specify the default email address: </w:t>
            </w:r>
          </w:p>
          <w:p w:rsidR="00394FCC" w:rsidRPr="00394FCC" w:rsidRDefault="000F7C22" w:rsidP="00394FCC">
            <w:pPr>
              <w:ind w:left="360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-1240857630"/>
                <w:placeholder>
                  <w:docPart w:val="95B2A77F775047EFADD2BAAF24338B5F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394FCC" w:rsidRPr="0083170F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172559" w:rsidRDefault="00172559" w:rsidP="00353F12"/>
        </w:tc>
      </w:tr>
      <w:tr w:rsidR="00172559" w:rsidTr="006343AD">
        <w:tc>
          <w:tcPr>
            <w:tcW w:w="1555" w:type="dxa"/>
          </w:tcPr>
          <w:p w:rsidR="00172559" w:rsidRDefault="00172559" w:rsidP="00353F12">
            <w:r>
              <w:t xml:space="preserve">Email Sent </w:t>
            </w:r>
            <w:r w:rsidR="00D736F2">
              <w:t>–</w:t>
            </w:r>
            <w:r>
              <w:t xml:space="preserve"> Content</w:t>
            </w:r>
            <w:r w:rsidR="00D736F2">
              <w:t xml:space="preserve"> of email</w:t>
            </w:r>
            <w:r w:rsidR="003B6F15">
              <w:t>:</w:t>
            </w:r>
          </w:p>
        </w:tc>
        <w:tc>
          <w:tcPr>
            <w:tcW w:w="3310" w:type="dxa"/>
          </w:tcPr>
          <w:p w:rsidR="00172559" w:rsidRPr="00BD5596" w:rsidRDefault="00172559" w:rsidP="00C67355">
            <w:pPr>
              <w:rPr>
                <w:b/>
                <w:i/>
              </w:rPr>
            </w:pPr>
            <w:r>
              <w:rPr>
                <w:b/>
                <w:i/>
              </w:rPr>
              <w:t>“</w:t>
            </w:r>
            <w:r w:rsidRPr="00BD5596">
              <w:rPr>
                <w:b/>
                <w:i/>
              </w:rPr>
              <w:t>&lt;&lt;Vendor&gt;&gt;</w:t>
            </w:r>
          </w:p>
          <w:p w:rsidR="00172559" w:rsidRPr="00BD5596" w:rsidRDefault="00172559" w:rsidP="00C67355">
            <w:pPr>
              <w:rPr>
                <w:i/>
              </w:rPr>
            </w:pPr>
            <w:r w:rsidRPr="00BD5596">
              <w:rPr>
                <w:i/>
              </w:rPr>
              <w:t xml:space="preserve">Your valuation has been booked for </w:t>
            </w:r>
            <w:proofErr w:type="spellStart"/>
            <w:r w:rsidRPr="00BD5596">
              <w:rPr>
                <w:i/>
              </w:rPr>
              <w:t>hh:mm</w:t>
            </w:r>
            <w:proofErr w:type="spellEnd"/>
            <w:r w:rsidRPr="00BD5596">
              <w:rPr>
                <w:i/>
              </w:rPr>
              <w:t xml:space="preserve"> on DD MMMM at &lt;&lt;Property Full Address&gt;&gt;.</w:t>
            </w:r>
          </w:p>
          <w:p w:rsidR="00172559" w:rsidRPr="00BD5596" w:rsidRDefault="00172559" w:rsidP="00C67355">
            <w:pPr>
              <w:rPr>
                <w:i/>
              </w:rPr>
            </w:pPr>
            <w:r w:rsidRPr="00BD5596">
              <w:rPr>
                <w:i/>
              </w:rPr>
              <w:t xml:space="preserve">If you have any queries or need to rearrange, please call me on &lt;&lt;Property Valuer&gt;&gt; or e-mail </w:t>
            </w:r>
            <w:r w:rsidR="00B976FA">
              <w:rPr>
                <w:i/>
              </w:rPr>
              <w:t>&lt;&lt;valuer email address&gt;&gt;</w:t>
            </w:r>
          </w:p>
          <w:p w:rsidR="00172559" w:rsidRPr="00BD5596" w:rsidRDefault="00172559" w:rsidP="00C67355">
            <w:pPr>
              <w:rPr>
                <w:i/>
              </w:rPr>
            </w:pPr>
          </w:p>
          <w:p w:rsidR="00172559" w:rsidRPr="00BD5596" w:rsidRDefault="00172559" w:rsidP="00C67355">
            <w:pPr>
              <w:rPr>
                <w:i/>
              </w:rPr>
            </w:pPr>
            <w:r w:rsidRPr="00BD5596">
              <w:rPr>
                <w:i/>
              </w:rPr>
              <w:t>We've also created an account for you which you can log into here.</w:t>
            </w:r>
          </w:p>
          <w:p w:rsidR="00172559" w:rsidRPr="00BD5596" w:rsidRDefault="00172559" w:rsidP="00C67355">
            <w:pPr>
              <w:rPr>
                <w:i/>
              </w:rPr>
            </w:pPr>
            <w:r w:rsidRPr="00BD5596">
              <w:rPr>
                <w:i/>
              </w:rPr>
              <w:t>Kind regards</w:t>
            </w:r>
          </w:p>
          <w:p w:rsidR="00172559" w:rsidRPr="00C67355" w:rsidRDefault="00172559" w:rsidP="00C67355">
            <w:pPr>
              <w:rPr>
                <w:b/>
              </w:rPr>
            </w:pPr>
            <w:r w:rsidRPr="00BD5596">
              <w:rPr>
                <w:b/>
                <w:i/>
              </w:rPr>
              <w:t>&lt;&lt;Property Negotiator&gt;&gt;</w:t>
            </w:r>
            <w:r>
              <w:rPr>
                <w:b/>
                <w:i/>
              </w:rPr>
              <w:t>”</w:t>
            </w:r>
          </w:p>
        </w:tc>
        <w:tc>
          <w:tcPr>
            <w:tcW w:w="963" w:type="dxa"/>
          </w:tcPr>
          <w:p w:rsidR="00172559" w:rsidRDefault="00172559" w:rsidP="00353F12">
            <w:r>
              <w:t>Reapit</w:t>
            </w:r>
          </w:p>
        </w:tc>
        <w:tc>
          <w:tcPr>
            <w:tcW w:w="3239" w:type="dxa"/>
          </w:tcPr>
          <w:p w:rsidR="009B484E" w:rsidRDefault="000F7C22" w:rsidP="009B484E">
            <w:sdt>
              <w:sdtPr>
                <w:id w:val="17547793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 Keep Default</w:t>
            </w:r>
          </w:p>
          <w:p w:rsidR="009B484E" w:rsidRPr="009B484E" w:rsidRDefault="000F7C22" w:rsidP="009B484E">
            <w:pPr>
              <w:rPr>
                <w:rStyle w:val="Style2"/>
                <w:color w:val="auto"/>
              </w:rPr>
            </w:pPr>
            <w:sdt>
              <w:sdtPr>
                <w:rPr>
                  <w:color w:val="FF0000"/>
                </w:rPr>
                <w:id w:val="7122319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auto"/>
                </w:rPr>
              </w:sdtEndPr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Custom Text (enter below)</w:t>
            </w:r>
          </w:p>
          <w:p w:rsidR="00394FCC" w:rsidRDefault="000F7C22" w:rsidP="00394FCC">
            <w:pPr>
              <w:jc w:val="center"/>
            </w:pPr>
            <w:sdt>
              <w:sdtPr>
                <w:rPr>
                  <w:rStyle w:val="Style2"/>
                </w:rPr>
                <w:id w:val="-1493331093"/>
                <w:placeholder>
                  <w:docPart w:val="BDD19E14049B4F0AA8FECD4805C68D49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394FCC" w:rsidRPr="0083170F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394FCC" w:rsidRDefault="00394FCC" w:rsidP="00394FCC">
            <w:pPr>
              <w:jc w:val="center"/>
            </w:pPr>
          </w:p>
          <w:p w:rsidR="00172559" w:rsidRPr="00394FCC" w:rsidRDefault="00172559" w:rsidP="00394FCC">
            <w:pPr>
              <w:rPr>
                <w:sz w:val="16"/>
                <w:szCs w:val="16"/>
              </w:rPr>
            </w:pPr>
            <w:r w:rsidRPr="00394FCC">
              <w:rPr>
                <w:sz w:val="16"/>
                <w:szCs w:val="16"/>
              </w:rPr>
              <w:t>Note: Reapit will by default use your existing email template layout (including headers &amp; footers) and update the text accordingly.</w:t>
            </w:r>
          </w:p>
          <w:p w:rsidR="00D736F2" w:rsidRPr="00394FCC" w:rsidRDefault="00D736F2" w:rsidP="00394FCC">
            <w:pPr>
              <w:rPr>
                <w:sz w:val="16"/>
                <w:szCs w:val="16"/>
              </w:rPr>
            </w:pPr>
          </w:p>
          <w:p w:rsidR="00D736F2" w:rsidRPr="00394FCC" w:rsidRDefault="00D736F2" w:rsidP="00394FCC">
            <w:pPr>
              <w:rPr>
                <w:sz w:val="16"/>
                <w:szCs w:val="16"/>
              </w:rPr>
            </w:pPr>
            <w:r w:rsidRPr="00394FCC">
              <w:rPr>
                <w:sz w:val="16"/>
                <w:szCs w:val="16"/>
              </w:rPr>
              <w:t>2</w:t>
            </w:r>
            <w:r w:rsidRPr="00394FCC">
              <w:rPr>
                <w:sz w:val="16"/>
                <w:szCs w:val="16"/>
                <w:vertAlign w:val="superscript"/>
              </w:rPr>
              <w:t>nd</w:t>
            </w:r>
            <w:r w:rsidRPr="00394FCC">
              <w:rPr>
                <w:sz w:val="16"/>
                <w:szCs w:val="16"/>
              </w:rPr>
              <w:t xml:space="preserve"> paragraph is subject to the </w:t>
            </w:r>
            <w:r w:rsidR="00BE2765" w:rsidRPr="00394FCC">
              <w:rPr>
                <w:sz w:val="16"/>
                <w:szCs w:val="16"/>
              </w:rPr>
              <w:t>availability</w:t>
            </w:r>
            <w:r w:rsidRPr="00394FCC">
              <w:rPr>
                <w:sz w:val="16"/>
                <w:szCs w:val="16"/>
              </w:rPr>
              <w:t xml:space="preserve"> of</w:t>
            </w:r>
            <w:r w:rsidR="00E36F01" w:rsidRPr="00394FCC">
              <w:rPr>
                <w:sz w:val="16"/>
                <w:szCs w:val="16"/>
              </w:rPr>
              <w:t xml:space="preserve"> the Vendor Tracker</w:t>
            </w:r>
            <w:r w:rsidR="003B6F15" w:rsidRPr="00394FCC">
              <w:rPr>
                <w:sz w:val="16"/>
                <w:szCs w:val="16"/>
              </w:rPr>
              <w:t xml:space="preserve"> once fully configured</w:t>
            </w:r>
            <w:r w:rsidRPr="00394FCC">
              <w:rPr>
                <w:sz w:val="16"/>
                <w:szCs w:val="16"/>
              </w:rPr>
              <w:t>.</w:t>
            </w:r>
          </w:p>
          <w:p w:rsidR="00394FCC" w:rsidRDefault="00394FCC" w:rsidP="00394FCC">
            <w:pPr>
              <w:jc w:val="center"/>
            </w:pPr>
          </w:p>
        </w:tc>
      </w:tr>
      <w:tr w:rsidR="00172559" w:rsidTr="006343AD">
        <w:tc>
          <w:tcPr>
            <w:tcW w:w="1555" w:type="dxa"/>
          </w:tcPr>
          <w:p w:rsidR="00172559" w:rsidRDefault="00172559" w:rsidP="00353F12">
            <w:r>
              <w:t>Email Sent - Recipients</w:t>
            </w:r>
          </w:p>
        </w:tc>
        <w:tc>
          <w:tcPr>
            <w:tcW w:w="3310" w:type="dxa"/>
          </w:tcPr>
          <w:p w:rsidR="00172559" w:rsidRPr="008B6BD8" w:rsidRDefault="00C21674" w:rsidP="008B6BD8">
            <w:pPr>
              <w:spacing w:after="240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In Addition to the em</w:t>
            </w:r>
            <w:r w:rsidRPr="00C21674">
              <w:rPr>
                <w:color w:val="000000"/>
                <w:lang w:eastAsia="en-GB"/>
              </w:rPr>
              <w:t xml:space="preserve">ail notification </w:t>
            </w:r>
            <w:r>
              <w:rPr>
                <w:color w:val="000000"/>
                <w:lang w:eastAsia="en-GB"/>
              </w:rPr>
              <w:t xml:space="preserve">being sent to the client, the </w:t>
            </w:r>
            <w:r w:rsidRPr="00C21674">
              <w:rPr>
                <w:color w:val="000000"/>
                <w:lang w:eastAsia="en-GB"/>
              </w:rPr>
              <w:t>email also gets sent as a BCC (Blind Carbon Copy) to the valuer</w:t>
            </w:r>
            <w:r>
              <w:rPr>
                <w:color w:val="000000"/>
                <w:lang w:eastAsia="en-GB"/>
              </w:rPr>
              <w:t xml:space="preserve">. There is a config option to also send this to the </w:t>
            </w:r>
            <w:r w:rsidRPr="00C21674">
              <w:rPr>
                <w:b/>
                <w:color w:val="000000"/>
                <w:lang w:eastAsia="en-GB"/>
              </w:rPr>
              <w:t>branch manager</w:t>
            </w:r>
            <w:r>
              <w:rPr>
                <w:color w:val="000000"/>
                <w:lang w:eastAsia="en-GB"/>
              </w:rPr>
              <w:t xml:space="preserve">. </w:t>
            </w:r>
          </w:p>
        </w:tc>
        <w:tc>
          <w:tcPr>
            <w:tcW w:w="963" w:type="dxa"/>
          </w:tcPr>
          <w:p w:rsidR="00172559" w:rsidRDefault="00172559" w:rsidP="00353F12">
            <w:r>
              <w:t>Reapit</w:t>
            </w:r>
          </w:p>
        </w:tc>
        <w:tc>
          <w:tcPr>
            <w:tcW w:w="3239" w:type="dxa"/>
          </w:tcPr>
          <w:p w:rsidR="00172559" w:rsidRDefault="000F7C22" w:rsidP="001060FC">
            <w:sdt>
              <w:sdtPr>
                <w:id w:val="-1061322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060F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</w:t>
            </w:r>
            <w:r w:rsidR="00195802">
              <w:t xml:space="preserve">Email </w:t>
            </w:r>
            <w:r w:rsidR="00A256CA">
              <w:t xml:space="preserve">Office Manager </w:t>
            </w:r>
            <w:r w:rsidR="00195802">
              <w:t>too.</w:t>
            </w:r>
            <w:r w:rsidR="00A256CA">
              <w:t xml:space="preserve"> </w:t>
            </w:r>
          </w:p>
        </w:tc>
      </w:tr>
      <w:tr w:rsidR="00172559" w:rsidTr="006343AD">
        <w:tc>
          <w:tcPr>
            <w:tcW w:w="1555" w:type="dxa"/>
          </w:tcPr>
          <w:p w:rsidR="00172559" w:rsidRDefault="00172559" w:rsidP="003817E8">
            <w:r>
              <w:t>SMS Text Message</w:t>
            </w:r>
          </w:p>
        </w:tc>
        <w:tc>
          <w:tcPr>
            <w:tcW w:w="3310" w:type="dxa"/>
          </w:tcPr>
          <w:p w:rsidR="00172559" w:rsidRDefault="008A3B77" w:rsidP="003817E8">
            <w:pPr>
              <w:spacing w:after="240"/>
              <w:rPr>
                <w:i/>
              </w:rPr>
            </w:pPr>
            <w:r w:rsidRPr="008A3B77">
              <w:rPr>
                <w:b/>
                <w:i/>
                <w:color w:val="000000"/>
              </w:rPr>
              <w:t>SALES:</w:t>
            </w:r>
            <w:r>
              <w:rPr>
                <w:i/>
                <w:color w:val="000000"/>
              </w:rPr>
              <w:t xml:space="preserve"> </w:t>
            </w:r>
            <w:r w:rsidR="002660F8">
              <w:rPr>
                <w:i/>
                <w:color w:val="000000"/>
              </w:rPr>
              <w:t>“</w:t>
            </w:r>
            <w:r w:rsidR="00914098" w:rsidRPr="00914098">
              <w:rPr>
                <w:i/>
                <w:color w:val="000000"/>
              </w:rPr>
              <w:t xml:space="preserve">Your valuation with </w:t>
            </w:r>
            <w:proofErr w:type="gramStart"/>
            <w:r w:rsidR="00914098" w:rsidRPr="00914098">
              <w:rPr>
                <w:i/>
                <w:color w:val="000000"/>
              </w:rPr>
              <w:t>{{ negotiator</w:t>
            </w:r>
            <w:proofErr w:type="gramEnd"/>
            <w:r w:rsidR="00914098" w:rsidRPr="00914098">
              <w:rPr>
                <w:i/>
                <w:color w:val="000000"/>
              </w:rPr>
              <w:t xml:space="preserve"> }} has been booked for {{ date }} at {{ location }}. To rearrange this appointment, please</w:t>
            </w:r>
            <w:r w:rsidR="00914098">
              <w:rPr>
                <w:i/>
                <w:color w:val="000000"/>
              </w:rPr>
              <w:t xml:space="preserve"> call </w:t>
            </w:r>
            <w:proofErr w:type="gramStart"/>
            <w:r w:rsidR="00914098">
              <w:rPr>
                <w:i/>
                <w:color w:val="000000"/>
              </w:rPr>
              <w:t>{{ telephone</w:t>
            </w:r>
            <w:proofErr w:type="gramEnd"/>
            <w:r w:rsidR="00914098">
              <w:rPr>
                <w:i/>
                <w:color w:val="000000"/>
              </w:rPr>
              <w:t xml:space="preserve"> }}</w:t>
            </w:r>
            <w:r w:rsidR="002660F8">
              <w:rPr>
                <w:i/>
                <w:color w:val="000000"/>
              </w:rPr>
              <w:t>”</w:t>
            </w:r>
          </w:p>
          <w:p w:rsidR="00914098" w:rsidRDefault="008A3B77" w:rsidP="003817E8">
            <w:pPr>
              <w:spacing w:after="240"/>
              <w:rPr>
                <w:i/>
              </w:rPr>
            </w:pPr>
            <w:r w:rsidRPr="008A3B77">
              <w:rPr>
                <w:b/>
                <w:i/>
              </w:rPr>
              <w:t>LETTINGS:</w:t>
            </w:r>
            <w:r>
              <w:rPr>
                <w:i/>
              </w:rPr>
              <w:t xml:space="preserve"> </w:t>
            </w:r>
            <w:r w:rsidR="00914098">
              <w:rPr>
                <w:i/>
              </w:rPr>
              <w:t>“</w:t>
            </w:r>
            <w:r w:rsidR="00914098" w:rsidRPr="00914098">
              <w:rPr>
                <w:i/>
              </w:rPr>
              <w:t xml:space="preserve">Your lettings valuation with </w:t>
            </w:r>
            <w:proofErr w:type="gramStart"/>
            <w:r w:rsidR="00914098" w:rsidRPr="00914098">
              <w:rPr>
                <w:i/>
              </w:rPr>
              <w:t>{{ negotiator</w:t>
            </w:r>
            <w:proofErr w:type="gramEnd"/>
            <w:r w:rsidR="00914098" w:rsidRPr="00914098">
              <w:rPr>
                <w:i/>
              </w:rPr>
              <w:t xml:space="preserve"> }} has been booked for {{ date }} at {{ location }}. To rearrange this appointment, please call </w:t>
            </w:r>
            <w:proofErr w:type="gramStart"/>
            <w:r w:rsidR="00914098" w:rsidRPr="00914098">
              <w:rPr>
                <w:i/>
              </w:rPr>
              <w:t>{{ telephone</w:t>
            </w:r>
            <w:proofErr w:type="gramEnd"/>
            <w:r w:rsidR="00914098" w:rsidRPr="00914098">
              <w:rPr>
                <w:i/>
              </w:rPr>
              <w:t xml:space="preserve"> </w:t>
            </w:r>
            <w:r w:rsidR="002660F8">
              <w:rPr>
                <w:i/>
              </w:rPr>
              <w:t>}}”</w:t>
            </w:r>
          </w:p>
          <w:p w:rsidR="00914098" w:rsidRPr="00BD5596" w:rsidRDefault="00914098" w:rsidP="003817E8">
            <w:pPr>
              <w:spacing w:after="240"/>
              <w:rPr>
                <w:i/>
                <w:color w:val="000000"/>
                <w:lang w:eastAsia="en-GB"/>
              </w:rPr>
            </w:pPr>
          </w:p>
        </w:tc>
        <w:tc>
          <w:tcPr>
            <w:tcW w:w="963" w:type="dxa"/>
          </w:tcPr>
          <w:p w:rsidR="00172559" w:rsidRDefault="00172559" w:rsidP="003817E8">
            <w:r>
              <w:t>Reapit</w:t>
            </w:r>
          </w:p>
        </w:tc>
        <w:tc>
          <w:tcPr>
            <w:tcW w:w="3239" w:type="dxa"/>
          </w:tcPr>
          <w:p w:rsidR="009B484E" w:rsidRDefault="000F7C22" w:rsidP="009B484E">
            <w:sdt>
              <w:sdtPr>
                <w:id w:val="-6644799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 Keep Default</w:t>
            </w:r>
          </w:p>
          <w:p w:rsidR="009B484E" w:rsidRPr="009B484E" w:rsidRDefault="000F7C22" w:rsidP="009B484E">
            <w:sdt>
              <w:sdtPr>
                <w:id w:val="20960510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Custom Text (enter</w:t>
            </w:r>
            <w:r w:rsidR="00195802">
              <w:t xml:space="preserve"> text</w:t>
            </w:r>
            <w:r w:rsidR="009B484E">
              <w:t xml:space="preserve"> below)</w:t>
            </w:r>
          </w:p>
          <w:p w:rsidR="009B484E" w:rsidRDefault="009B484E" w:rsidP="00394FCC">
            <w:pPr>
              <w:ind w:left="360"/>
              <w:rPr>
                <w:rStyle w:val="Style2"/>
              </w:rPr>
            </w:pPr>
          </w:p>
          <w:p w:rsidR="00394FCC" w:rsidRPr="00394FCC" w:rsidRDefault="000F7C22" w:rsidP="00394FCC">
            <w:pPr>
              <w:ind w:left="360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-496808432"/>
                <w:placeholder>
                  <w:docPart w:val="0A51A947342F4115A439CFFCF3660736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394FCC" w:rsidRPr="0083170F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A256CA" w:rsidRDefault="00A256CA" w:rsidP="003817E8"/>
          <w:p w:rsidR="00172559" w:rsidRPr="00A256CA" w:rsidRDefault="00394FCC" w:rsidP="003817E8">
            <w:pPr>
              <w:rPr>
                <w:sz w:val="16"/>
                <w:szCs w:val="16"/>
              </w:rPr>
            </w:pPr>
            <w:r w:rsidRPr="00A256CA">
              <w:rPr>
                <w:sz w:val="16"/>
                <w:szCs w:val="16"/>
              </w:rPr>
              <w:t>*please note the limit on SMS text message limit</w:t>
            </w:r>
          </w:p>
        </w:tc>
      </w:tr>
    </w:tbl>
    <w:p w:rsidR="00183B42" w:rsidRDefault="00183B42" w:rsidP="00B22C98">
      <w:pPr>
        <w:rPr>
          <w:lang w:eastAsia="en-GB"/>
        </w:rPr>
      </w:pPr>
    </w:p>
    <w:p w:rsidR="008D5C40" w:rsidRDefault="008D5C40">
      <w:pPr>
        <w:spacing w:line="240" w:lineRule="auto"/>
        <w:rPr>
          <w:lang w:eastAsia="en-GB"/>
        </w:rPr>
      </w:pPr>
      <w:r>
        <w:rPr>
          <w:lang w:eastAsia="en-GB"/>
        </w:rPr>
        <w:br w:type="page"/>
      </w:r>
    </w:p>
    <w:p w:rsidR="00570F50" w:rsidRDefault="000F7CB2" w:rsidP="0084551A">
      <w:pPr>
        <w:pStyle w:val="Heading3"/>
      </w:pPr>
      <w:bookmarkStart w:id="3" w:name="_Toc482095916"/>
      <w:r>
        <w:lastRenderedPageBreak/>
        <w:t xml:space="preserve">Global </w:t>
      </w:r>
      <w:r w:rsidR="00B11123">
        <w:t>Settings</w:t>
      </w:r>
      <w:bookmarkEnd w:id="3"/>
    </w:p>
    <w:p w:rsidR="00570F50" w:rsidRDefault="00570F50" w:rsidP="00570F50">
      <w:pPr>
        <w:rPr>
          <w:lang w:eastAsia="en-GB"/>
        </w:rPr>
      </w:pPr>
    </w:p>
    <w:tbl>
      <w:tblPr>
        <w:tblStyle w:val="TableGrid"/>
        <w:tblW w:w="906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06"/>
        <w:gridCol w:w="1559"/>
        <w:gridCol w:w="3402"/>
      </w:tblGrid>
      <w:tr w:rsidR="0084551A" w:rsidTr="009B484E">
        <w:tc>
          <w:tcPr>
            <w:tcW w:w="4106" w:type="dxa"/>
            <w:shd w:val="clear" w:color="auto" w:fill="B4C6E7" w:themeFill="accent1" w:themeFillTint="66"/>
          </w:tcPr>
          <w:p w:rsidR="00BD5596" w:rsidRPr="005E3016" w:rsidRDefault="00E36F01" w:rsidP="00353F12">
            <w:pPr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:rsidR="00BD5596" w:rsidRPr="005E3016" w:rsidRDefault="00BD5596" w:rsidP="00BD5596">
            <w:pPr>
              <w:jc w:val="center"/>
              <w:rPr>
                <w:b/>
              </w:rPr>
            </w:pPr>
            <w:r>
              <w:rPr>
                <w:b/>
              </w:rPr>
              <w:t>Default Option</w:t>
            </w:r>
          </w:p>
        </w:tc>
        <w:tc>
          <w:tcPr>
            <w:tcW w:w="3402" w:type="dxa"/>
            <w:shd w:val="clear" w:color="auto" w:fill="FFCCCC"/>
          </w:tcPr>
          <w:p w:rsidR="00BD5596" w:rsidRPr="005E3016" w:rsidRDefault="007F3CB3" w:rsidP="00353F12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9B484E" w:rsidTr="009B484E">
        <w:tc>
          <w:tcPr>
            <w:tcW w:w="4106" w:type="dxa"/>
          </w:tcPr>
          <w:p w:rsidR="009B484E" w:rsidRDefault="009B484E" w:rsidP="009B484E">
            <w:pPr>
              <w:rPr>
                <w:lang w:eastAsia="en-GB"/>
              </w:rPr>
            </w:pPr>
            <w:r>
              <w:t>Appointment Lead Time – A lead time can be set b</w:t>
            </w:r>
            <w:r>
              <w:rPr>
                <w:lang w:eastAsia="en-GB"/>
              </w:rPr>
              <w:t xml:space="preserve">efore an appointment can be made. This is to ensure an appointment cannot be booked immediately. </w:t>
            </w:r>
          </w:p>
          <w:p w:rsidR="009B484E" w:rsidRDefault="009B484E" w:rsidP="009B484E"/>
        </w:tc>
        <w:tc>
          <w:tcPr>
            <w:tcW w:w="1559" w:type="dxa"/>
          </w:tcPr>
          <w:p w:rsidR="009B484E" w:rsidRPr="00C67355" w:rsidRDefault="009B484E" w:rsidP="009B484E">
            <w:pPr>
              <w:jc w:val="center"/>
            </w:pPr>
            <w:r>
              <w:t>6 hours</w:t>
            </w:r>
          </w:p>
        </w:tc>
        <w:tc>
          <w:tcPr>
            <w:tcW w:w="3402" w:type="dxa"/>
          </w:tcPr>
          <w:p w:rsidR="009B484E" w:rsidRDefault="000F7C22" w:rsidP="009B484E">
            <w:sdt>
              <w:sdtPr>
                <w:id w:val="-19509267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 Keep Default</w:t>
            </w:r>
          </w:p>
          <w:p w:rsidR="009B484E" w:rsidRPr="009B484E" w:rsidRDefault="000F7C22" w:rsidP="009B484E">
            <w:sdt>
              <w:sdtPr>
                <w:id w:val="9754885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Custom Time (select option below)</w:t>
            </w:r>
          </w:p>
          <w:sdt>
            <w:sdtPr>
              <w:rPr>
                <w:rStyle w:val="Style5"/>
              </w:rPr>
              <w:alias w:val="Choose an item"/>
              <w:tag w:val="Choose an item"/>
              <w:id w:val="-441532188"/>
              <w:placeholder>
                <w:docPart w:val="7A45B682FB3942A9A0BF12BB2C583A52"/>
              </w:placeholder>
              <w15:color w:val="FF0000"/>
              <w:dropDownList>
                <w:listItem w:displayText="6 hours" w:value="6 hours"/>
                <w:listItem w:displayText="12 hours" w:value="12 hours"/>
                <w:listItem w:displayText="24 hours" w:value="24 hours"/>
              </w:dropDownList>
            </w:sdtPr>
            <w:sdtEndPr>
              <w:rPr>
                <w:rStyle w:val="Style5"/>
              </w:rPr>
            </w:sdtEndPr>
            <w:sdtContent>
              <w:p w:rsidR="009B484E" w:rsidRDefault="009B484E" w:rsidP="009B484E">
                <w:r w:rsidRPr="007F3CB3">
                  <w:rPr>
                    <w:rStyle w:val="Style5"/>
                  </w:rPr>
                  <w:t>6 hours</w:t>
                </w:r>
              </w:p>
            </w:sdtContent>
          </w:sdt>
        </w:tc>
      </w:tr>
      <w:tr w:rsidR="009B484E" w:rsidTr="009B484E">
        <w:tc>
          <w:tcPr>
            <w:tcW w:w="4106" w:type="dxa"/>
          </w:tcPr>
          <w:p w:rsidR="009B484E" w:rsidRDefault="009B484E" w:rsidP="009B484E">
            <w:r>
              <w:t xml:space="preserve">Appointment Buffer: </w:t>
            </w:r>
            <w:r>
              <w:rPr>
                <w:lang w:eastAsia="en-GB"/>
              </w:rPr>
              <w:t xml:space="preserve">There is a buffer of 30 minutes applied prior and after a pre-existing appointment to ensure travel time is </w:t>
            </w:r>
            <w:r w:rsidR="000F7CB2">
              <w:rPr>
                <w:lang w:eastAsia="en-GB"/>
              </w:rPr>
              <w:t>accommodated</w:t>
            </w:r>
            <w:r>
              <w:rPr>
                <w:lang w:eastAsia="en-GB"/>
              </w:rPr>
              <w:t xml:space="preserve">. </w:t>
            </w:r>
          </w:p>
        </w:tc>
        <w:tc>
          <w:tcPr>
            <w:tcW w:w="1559" w:type="dxa"/>
          </w:tcPr>
          <w:p w:rsidR="009B484E" w:rsidRDefault="009B484E" w:rsidP="009B484E">
            <w:pPr>
              <w:jc w:val="center"/>
            </w:pPr>
            <w:r>
              <w:t>30 min</w:t>
            </w:r>
          </w:p>
        </w:tc>
        <w:tc>
          <w:tcPr>
            <w:tcW w:w="3402" w:type="dxa"/>
          </w:tcPr>
          <w:p w:rsidR="009B484E" w:rsidRDefault="000F7C22" w:rsidP="009B484E">
            <w:sdt>
              <w:sdtPr>
                <w:id w:val="204511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 Keep Default</w:t>
            </w:r>
          </w:p>
          <w:p w:rsidR="009B484E" w:rsidRPr="009B484E" w:rsidRDefault="000F7C22" w:rsidP="009B484E">
            <w:sdt>
              <w:sdtPr>
                <w:id w:val="-19004369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84E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B484E">
              <w:t xml:space="preserve"> Custom Time (select option below)</w:t>
            </w:r>
          </w:p>
          <w:sdt>
            <w:sdtPr>
              <w:rPr>
                <w:rStyle w:val="Style4"/>
              </w:rPr>
              <w:alias w:val="Choose an item"/>
              <w:tag w:val="Choose an item"/>
              <w:id w:val="1107620276"/>
              <w:placeholder>
                <w:docPart w:val="16C7C6CB3F0D49E1BF69D7912433158D"/>
              </w:placeholder>
              <w15:color w:val="FF0000"/>
              <w:dropDownList>
                <w:listItem w:displayText="30 minutes" w:value="30 minutes"/>
                <w:listItem w:displayText="60 minutes" w:value="60 minutes"/>
                <w:listItem w:displayText="120 minutes" w:value="120 minutes"/>
              </w:dropDownList>
            </w:sdtPr>
            <w:sdtEndPr>
              <w:rPr>
                <w:rStyle w:val="Style4"/>
              </w:rPr>
            </w:sdtEndPr>
            <w:sdtContent>
              <w:p w:rsidR="009B484E" w:rsidRDefault="009B484E" w:rsidP="009B484E">
                <w:r w:rsidRPr="007F3CB3">
                  <w:rPr>
                    <w:rStyle w:val="Style4"/>
                  </w:rPr>
                  <w:t>30 minutes</w:t>
                </w:r>
              </w:p>
            </w:sdtContent>
          </w:sdt>
        </w:tc>
      </w:tr>
      <w:tr w:rsidR="006403C2" w:rsidTr="000F7CB2">
        <w:tc>
          <w:tcPr>
            <w:tcW w:w="4106" w:type="dxa"/>
          </w:tcPr>
          <w:p w:rsidR="006403C2" w:rsidRDefault="006403C2" w:rsidP="00E36F01">
            <w:pPr>
              <w:rPr>
                <w:lang w:eastAsia="en-GB"/>
              </w:rPr>
            </w:pPr>
            <w:r>
              <w:t xml:space="preserve">Default Office - </w:t>
            </w:r>
            <w:r>
              <w:rPr>
                <w:lang w:eastAsia="en-GB"/>
              </w:rPr>
              <w:t xml:space="preserve">A default office needs to be set if a </w:t>
            </w:r>
            <w:r w:rsidR="000F7CB2">
              <w:rPr>
                <w:lang w:eastAsia="en-GB"/>
              </w:rPr>
              <w:t xml:space="preserve">registration </w:t>
            </w:r>
            <w:r>
              <w:rPr>
                <w:lang w:eastAsia="en-GB"/>
              </w:rPr>
              <w:t xml:space="preserve">postcode cannot be identified or falls outside an offices catchment area. If no postcodes are found please specify which office should the </w:t>
            </w:r>
            <w:r w:rsidR="000F7CB2">
              <w:rPr>
                <w:lang w:eastAsia="en-GB"/>
              </w:rPr>
              <w:t>e</w:t>
            </w:r>
            <w:r>
              <w:rPr>
                <w:lang w:eastAsia="en-GB"/>
              </w:rPr>
              <w:t>nquiry go to</w:t>
            </w:r>
            <w:r w:rsidR="000F7CB2">
              <w:rPr>
                <w:lang w:eastAsia="en-GB"/>
              </w:rPr>
              <w:t xml:space="preserve"> (via AppImp)</w:t>
            </w:r>
            <w:r>
              <w:rPr>
                <w:lang w:eastAsia="en-GB"/>
              </w:rPr>
              <w:t>?</w:t>
            </w:r>
          </w:p>
          <w:p w:rsidR="006403C2" w:rsidRDefault="006403C2" w:rsidP="00353F12"/>
        </w:tc>
        <w:tc>
          <w:tcPr>
            <w:tcW w:w="1559" w:type="dxa"/>
          </w:tcPr>
          <w:p w:rsidR="006403C2" w:rsidRDefault="006403C2" w:rsidP="006403C2">
            <w:pPr>
              <w:jc w:val="center"/>
            </w:pPr>
          </w:p>
          <w:p w:rsidR="009B484E" w:rsidRDefault="009B484E" w:rsidP="009B484E">
            <w:r>
              <w:t>Please enter the default office -&gt;</w:t>
            </w:r>
          </w:p>
          <w:p w:rsidR="006403C2" w:rsidRDefault="006403C2" w:rsidP="006403C2">
            <w:pPr>
              <w:jc w:val="center"/>
            </w:pPr>
          </w:p>
        </w:tc>
        <w:tc>
          <w:tcPr>
            <w:tcW w:w="3402" w:type="dxa"/>
          </w:tcPr>
          <w:p w:rsidR="009B484E" w:rsidRPr="00E160C6" w:rsidRDefault="00E160C6" w:rsidP="002A0097">
            <w:r w:rsidRPr="00E160C6">
              <w:t xml:space="preserve">Default office: </w:t>
            </w:r>
          </w:p>
          <w:sdt>
            <w:sdtPr>
              <w:rPr>
                <w:rStyle w:val="Style1"/>
              </w:rPr>
              <w:id w:val="316456911"/>
              <w:placeholder>
                <w:docPart w:val="776298D16F044420B6B5B01CBCD8DEB8"/>
              </w:placeholder>
              <w:showingPlcHdr/>
              <w15:color w:val="FF0000"/>
            </w:sdtPr>
            <w:sdtEndPr>
              <w:rPr>
                <w:rStyle w:val="Hyperlink"/>
                <w:color w:val="0563C1" w:themeColor="hyperlink"/>
                <w:u w:val="single"/>
              </w:rPr>
            </w:sdtEndPr>
            <w:sdtContent>
              <w:p w:rsidR="006403C2" w:rsidRPr="002A0097" w:rsidRDefault="006403C2" w:rsidP="002A0097">
                <w:pPr>
                  <w:rPr>
                    <w:color w:val="FF0000"/>
                  </w:rPr>
                </w:pPr>
                <w:r w:rsidRPr="0083170F">
                  <w:rPr>
                    <w:rStyle w:val="PlaceholderText"/>
                  </w:rPr>
                  <w:t>Click or tap here to enter text.</w:t>
                </w:r>
              </w:p>
            </w:sdtContent>
          </w:sdt>
        </w:tc>
      </w:tr>
      <w:tr w:rsidR="006403C2" w:rsidTr="000F7CB2">
        <w:tc>
          <w:tcPr>
            <w:tcW w:w="4106" w:type="dxa"/>
          </w:tcPr>
          <w:p w:rsidR="006403C2" w:rsidRDefault="006403C2" w:rsidP="00353F12">
            <w:r>
              <w:t>National Holidays and Company holidays/event days can be set to prevent appointments from being made on these days.</w:t>
            </w:r>
          </w:p>
        </w:tc>
        <w:tc>
          <w:tcPr>
            <w:tcW w:w="1559" w:type="dxa"/>
          </w:tcPr>
          <w:p w:rsidR="006403C2" w:rsidRDefault="006403C2" w:rsidP="006403C2">
            <w:pPr>
              <w:jc w:val="center"/>
            </w:pPr>
          </w:p>
          <w:p w:rsidR="006403C2" w:rsidRDefault="006403C2" w:rsidP="006403C2">
            <w:pPr>
              <w:jc w:val="center"/>
            </w:pPr>
            <w:r>
              <w:t>England &amp; Wales</w:t>
            </w:r>
          </w:p>
        </w:tc>
        <w:tc>
          <w:tcPr>
            <w:tcW w:w="3402" w:type="dxa"/>
          </w:tcPr>
          <w:p w:rsidR="006403C2" w:rsidRDefault="000F7C22" w:rsidP="006403C2">
            <w:sdt>
              <w:sdtPr>
                <w:id w:val="-1761975937"/>
                <w15:color w:val="FF0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343A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403C2">
              <w:t xml:space="preserve"> England &amp; Wales</w:t>
            </w:r>
          </w:p>
          <w:p w:rsidR="006403C2" w:rsidRDefault="000F7C22" w:rsidP="006403C2">
            <w:sdt>
              <w:sdtPr>
                <w:id w:val="-1077050287"/>
                <w15:color w:val="FF0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343A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343AD">
              <w:t xml:space="preserve"> </w:t>
            </w:r>
            <w:r w:rsidR="006403C2">
              <w:t>Scotland</w:t>
            </w:r>
          </w:p>
          <w:p w:rsidR="006343AD" w:rsidRDefault="000F7C22" w:rsidP="006403C2">
            <w:sdt>
              <w:sdtPr>
                <w:id w:val="804284857"/>
                <w15:color w:val="FF0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343A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343AD">
              <w:t xml:space="preserve"> Northern Ireland</w:t>
            </w:r>
          </w:p>
          <w:p w:rsidR="006403C2" w:rsidRPr="006403C2" w:rsidRDefault="006403C2" w:rsidP="006403C2">
            <w:pPr>
              <w:rPr>
                <w:color w:val="BFBFBF" w:themeColor="background1" w:themeShade="BF"/>
              </w:rPr>
            </w:pPr>
            <w:r w:rsidRPr="006403C2">
              <w:rPr>
                <w:color w:val="BFBFBF" w:themeColor="background1" w:themeShade="BF"/>
              </w:rPr>
              <w:t>-----------------------------------------</w:t>
            </w:r>
          </w:p>
          <w:p w:rsidR="006403C2" w:rsidRDefault="006403C2" w:rsidP="006403C2">
            <w:r>
              <w:t>Please specify any additional dates you want reserved:</w:t>
            </w:r>
          </w:p>
          <w:sdt>
            <w:sdtPr>
              <w:rPr>
                <w:rStyle w:val="Style3"/>
              </w:rPr>
              <w:id w:val="-1871438442"/>
              <w:placeholder>
                <w:docPart w:val="BEE786E6758D42AEA6E41FCC825654CC"/>
              </w:placeholder>
              <w:showingPlcHdr/>
              <w15:color w:val="FF0000"/>
              <w:date>
                <w:dateFormat w:val="dd/MM/yyyy"/>
                <w:lid w:val="en-GB"/>
                <w:storeMappedDataAs w:val="dateTime"/>
                <w:calendar w:val="gregorian"/>
              </w:date>
            </w:sdtPr>
            <w:sdtEndPr>
              <w:rPr>
                <w:rStyle w:val="DefaultParagraphFont"/>
                <w:color w:val="auto"/>
              </w:rPr>
            </w:sdtEndPr>
            <w:sdtContent>
              <w:p w:rsidR="006403C2" w:rsidRPr="006403C2" w:rsidRDefault="006403C2" w:rsidP="006403C2">
                <w:pPr>
                  <w:rPr>
                    <w:rStyle w:val="Style1"/>
                    <w:color w:val="auto"/>
                  </w:rPr>
                </w:pPr>
                <w:r w:rsidRPr="008A0023">
                  <w:rPr>
                    <w:rStyle w:val="PlaceholderText"/>
                  </w:rPr>
                  <w:t>Click or tap to enter a date.</w:t>
                </w:r>
              </w:p>
            </w:sdtContent>
          </w:sdt>
          <w:p w:rsidR="006403C2" w:rsidRPr="00C67355" w:rsidRDefault="006403C2" w:rsidP="00353F12">
            <w:pPr>
              <w:jc w:val="center"/>
            </w:pPr>
          </w:p>
        </w:tc>
      </w:tr>
      <w:tr w:rsidR="00C925D1" w:rsidTr="000F7CB2">
        <w:tc>
          <w:tcPr>
            <w:tcW w:w="4106" w:type="dxa"/>
          </w:tcPr>
          <w:p w:rsidR="00C925D1" w:rsidRDefault="00C925D1" w:rsidP="00353F12">
            <w:r>
              <w:t xml:space="preserve">Specify </w:t>
            </w:r>
            <w:r w:rsidR="007469C0">
              <w:t xml:space="preserve">office opening times: </w:t>
            </w:r>
          </w:p>
          <w:p w:rsidR="00FA3296" w:rsidRDefault="00FA3296" w:rsidP="00353F12"/>
          <w:p w:rsidR="00FA3296" w:rsidRDefault="000F7C22" w:rsidP="00353F12">
            <w:r>
              <w:t>*</w:t>
            </w:r>
            <w:bookmarkStart w:id="4" w:name="_GoBack"/>
            <w:bookmarkEnd w:id="4"/>
            <w:r w:rsidR="00FA3296">
              <w:t xml:space="preserve">Please </w:t>
            </w:r>
            <w:r w:rsidR="001041C8">
              <w:t xml:space="preserve">be advised that this setting is currently a global setting across your offices. </w:t>
            </w:r>
            <w:r w:rsidR="00FA3296">
              <w:t xml:space="preserve"> </w:t>
            </w:r>
          </w:p>
        </w:tc>
        <w:tc>
          <w:tcPr>
            <w:tcW w:w="1559" w:type="dxa"/>
          </w:tcPr>
          <w:p w:rsidR="00C925D1" w:rsidRDefault="00C925D1" w:rsidP="006403C2">
            <w:pPr>
              <w:jc w:val="center"/>
            </w:pPr>
          </w:p>
        </w:tc>
        <w:tc>
          <w:tcPr>
            <w:tcW w:w="3402" w:type="dxa"/>
          </w:tcPr>
          <w:p w:rsidR="00C925D1" w:rsidRDefault="007469C0" w:rsidP="006403C2">
            <w:r>
              <w:t xml:space="preserve">Monday: </w:t>
            </w:r>
          </w:p>
          <w:p w:rsidR="007469C0" w:rsidRDefault="007469C0" w:rsidP="006403C2">
            <w:r>
              <w:t xml:space="preserve">Tuesday: </w:t>
            </w:r>
          </w:p>
          <w:p w:rsidR="007469C0" w:rsidRDefault="007469C0" w:rsidP="006403C2">
            <w:r>
              <w:t xml:space="preserve">Wednesday: </w:t>
            </w:r>
          </w:p>
          <w:p w:rsidR="007469C0" w:rsidRDefault="007469C0" w:rsidP="006403C2">
            <w:r>
              <w:t xml:space="preserve">Thursday: </w:t>
            </w:r>
          </w:p>
          <w:p w:rsidR="007469C0" w:rsidRDefault="007469C0" w:rsidP="006403C2">
            <w:r>
              <w:t xml:space="preserve">Friday: </w:t>
            </w:r>
          </w:p>
          <w:p w:rsidR="007469C0" w:rsidRDefault="007469C0" w:rsidP="006403C2">
            <w:r>
              <w:t xml:space="preserve">Saturday: </w:t>
            </w:r>
          </w:p>
          <w:p w:rsidR="007469C0" w:rsidRPr="007469C0" w:rsidRDefault="007469C0" w:rsidP="006403C2">
            <w:r>
              <w:t xml:space="preserve">Sunday: </w:t>
            </w:r>
          </w:p>
        </w:tc>
      </w:tr>
    </w:tbl>
    <w:p w:rsidR="00FE3E15" w:rsidRDefault="00FE3E15" w:rsidP="00314037">
      <w:pPr>
        <w:rPr>
          <w:lang w:eastAsia="en-GB"/>
        </w:rPr>
      </w:pPr>
    </w:p>
    <w:p w:rsidR="004825C8" w:rsidRDefault="004825C8">
      <w:pPr>
        <w:spacing w:line="240" w:lineRule="auto"/>
        <w:rPr>
          <w:b/>
          <w:lang w:eastAsia="en-GB"/>
        </w:rPr>
      </w:pPr>
    </w:p>
    <w:p w:rsidR="004825C8" w:rsidRDefault="004825C8" w:rsidP="008D5C40">
      <w:pPr>
        <w:spacing w:line="240" w:lineRule="auto"/>
        <w:rPr>
          <w:b/>
          <w:lang w:eastAsia="en-GB"/>
        </w:rPr>
      </w:pPr>
    </w:p>
    <w:p w:rsidR="00FE3E15" w:rsidRPr="004825C8" w:rsidRDefault="00FE3E15">
      <w:pPr>
        <w:spacing w:line="240" w:lineRule="auto"/>
        <w:rPr>
          <w:b/>
          <w:lang w:eastAsia="en-GB"/>
        </w:rPr>
      </w:pPr>
      <w:r w:rsidRPr="004825C8">
        <w:rPr>
          <w:b/>
          <w:lang w:eastAsia="en-GB"/>
        </w:rPr>
        <w:br w:type="page"/>
      </w:r>
    </w:p>
    <w:p w:rsidR="00314037" w:rsidRPr="00314037" w:rsidRDefault="00314037" w:rsidP="00314037">
      <w:pPr>
        <w:rPr>
          <w:lang w:eastAsia="en-GB"/>
        </w:rPr>
      </w:pPr>
    </w:p>
    <w:p w:rsidR="00FE3E15" w:rsidRPr="00F52713" w:rsidRDefault="00FE3E15" w:rsidP="00FE3E15">
      <w:pPr>
        <w:pStyle w:val="Heading2"/>
      </w:pPr>
      <w:bookmarkStart w:id="5" w:name="_Toc482095917"/>
      <w:r>
        <w:t>Viewing Request Plugin</w:t>
      </w:r>
      <w:bookmarkEnd w:id="5"/>
    </w:p>
    <w:p w:rsidR="00FE3E15" w:rsidRDefault="00FE3E15" w:rsidP="00FE3E15"/>
    <w:p w:rsidR="00777102" w:rsidRPr="004825C8" w:rsidRDefault="00777102" w:rsidP="00777102">
      <w:pPr>
        <w:pStyle w:val="Heading3"/>
      </w:pPr>
      <w:bookmarkStart w:id="6" w:name="_Toc482095918"/>
      <w:r w:rsidRPr="004825C8">
        <w:t>Viewer Diaries</w:t>
      </w:r>
      <w:bookmarkEnd w:id="6"/>
    </w:p>
    <w:p w:rsidR="00777102" w:rsidRPr="004825C8" w:rsidRDefault="00777102" w:rsidP="00777102"/>
    <w:p w:rsidR="00494A60" w:rsidRPr="004825C8" w:rsidRDefault="00777102" w:rsidP="00777102">
      <w:r w:rsidRPr="004825C8">
        <w:t xml:space="preserve">The Viewing plugin allows the option to create viewing appointment requests directly </w:t>
      </w:r>
      <w:r w:rsidR="00494A60" w:rsidRPr="004825C8">
        <w:t xml:space="preserve">into RPS for a specific property. </w:t>
      </w:r>
    </w:p>
    <w:p w:rsidR="00494A60" w:rsidRPr="004825C8" w:rsidRDefault="00494A60" w:rsidP="00777102"/>
    <w:p w:rsidR="00494A60" w:rsidRPr="004825C8" w:rsidRDefault="00494A60" w:rsidP="00777102">
      <w:r w:rsidRPr="004825C8">
        <w:t xml:space="preserve">The diary can be setup in the follow three methods: </w:t>
      </w:r>
    </w:p>
    <w:p w:rsidR="00777102" w:rsidRPr="004825C8" w:rsidRDefault="00777102" w:rsidP="00777102"/>
    <w:p w:rsidR="00494A60" w:rsidRPr="004825C8" w:rsidRDefault="00494A60" w:rsidP="00777102">
      <w:pPr>
        <w:pStyle w:val="ListParagraph"/>
        <w:numPr>
          <w:ilvl w:val="0"/>
          <w:numId w:val="30"/>
        </w:numPr>
      </w:pPr>
      <w:r w:rsidRPr="004825C8">
        <w:t>Property Negotiator – The property manager diary is presented with available slots in their diary</w:t>
      </w:r>
      <w:r w:rsidR="004825C8" w:rsidRPr="004825C8">
        <w:t>.</w:t>
      </w:r>
    </w:p>
    <w:p w:rsidR="00777102" w:rsidRPr="004825C8" w:rsidRDefault="00777102" w:rsidP="00777102">
      <w:pPr>
        <w:pStyle w:val="ListParagraph"/>
        <w:numPr>
          <w:ilvl w:val="0"/>
          <w:numId w:val="30"/>
        </w:numPr>
      </w:pPr>
      <w:r w:rsidRPr="004825C8">
        <w:t xml:space="preserve">Job Title(s) – the diary is made up of individuals with specific job title(s). </w:t>
      </w:r>
    </w:p>
    <w:p w:rsidR="00777102" w:rsidRPr="004825C8" w:rsidRDefault="00777102" w:rsidP="00777102">
      <w:pPr>
        <w:pStyle w:val="ListParagraph"/>
        <w:numPr>
          <w:ilvl w:val="0"/>
          <w:numId w:val="30"/>
        </w:numPr>
      </w:pPr>
      <w:r w:rsidRPr="004825C8">
        <w:t>Specified Negs - Diary is preconfigured wit</w:t>
      </w:r>
      <w:r w:rsidR="00494A60" w:rsidRPr="004825C8">
        <w:t>h a pool of specific Negotiators</w:t>
      </w:r>
      <w:r w:rsidRPr="004825C8">
        <w:t xml:space="preserve">. </w:t>
      </w:r>
    </w:p>
    <w:p w:rsidR="00777102" w:rsidRPr="004825C8" w:rsidRDefault="00777102" w:rsidP="00777102"/>
    <w:p w:rsidR="00777102" w:rsidRPr="004825C8" w:rsidRDefault="00777102" w:rsidP="00777102">
      <w:r w:rsidRPr="004825C8">
        <w:t xml:space="preserve">Please use the table below to specify the option required ensuring any names are spelt accurately. </w:t>
      </w:r>
    </w:p>
    <w:p w:rsidR="00777102" w:rsidRPr="004825C8" w:rsidRDefault="00777102" w:rsidP="00777102">
      <w:pPr>
        <w:rPr>
          <w:b/>
        </w:rPr>
      </w:pPr>
    </w:p>
    <w:tbl>
      <w:tblPr>
        <w:tblStyle w:val="TableGrid"/>
        <w:tblW w:w="901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21"/>
        <w:gridCol w:w="1417"/>
        <w:gridCol w:w="3969"/>
        <w:gridCol w:w="3209"/>
      </w:tblGrid>
      <w:tr w:rsidR="00777102" w:rsidRPr="004825C8" w:rsidTr="00353F12">
        <w:tc>
          <w:tcPr>
            <w:tcW w:w="1838" w:type="dxa"/>
            <w:gridSpan w:val="2"/>
            <w:shd w:val="clear" w:color="auto" w:fill="B4C6E7" w:themeFill="accent1" w:themeFillTint="66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Option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Default Value</w:t>
            </w:r>
          </w:p>
        </w:tc>
        <w:tc>
          <w:tcPr>
            <w:tcW w:w="3209" w:type="dxa"/>
            <w:shd w:val="clear" w:color="auto" w:fill="FFCCCC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Requirement</w:t>
            </w:r>
          </w:p>
        </w:tc>
      </w:tr>
      <w:tr w:rsidR="003B1AD8" w:rsidRPr="004825C8" w:rsidTr="00353F12">
        <w:tc>
          <w:tcPr>
            <w:tcW w:w="421" w:type="dxa"/>
          </w:tcPr>
          <w:p w:rsidR="003B1AD8" w:rsidRPr="004825C8" w:rsidRDefault="003B1AD8" w:rsidP="003B1AD8">
            <w:r w:rsidRPr="004825C8">
              <w:t>a)</w:t>
            </w:r>
          </w:p>
        </w:tc>
        <w:tc>
          <w:tcPr>
            <w:tcW w:w="1417" w:type="dxa"/>
          </w:tcPr>
          <w:p w:rsidR="003B1AD8" w:rsidRPr="004825C8" w:rsidRDefault="004825C8" w:rsidP="003B1AD8">
            <w:r w:rsidRPr="004825C8">
              <w:t>Property Negotiator</w:t>
            </w:r>
            <w:r w:rsidR="003B1AD8" w:rsidRPr="004825C8">
              <w:t xml:space="preserve"> </w:t>
            </w:r>
          </w:p>
        </w:tc>
        <w:tc>
          <w:tcPr>
            <w:tcW w:w="3969" w:type="dxa"/>
          </w:tcPr>
          <w:p w:rsidR="003B1AD8" w:rsidRPr="004825C8" w:rsidRDefault="004825C8" w:rsidP="003B1AD8">
            <w:r w:rsidRPr="004825C8">
              <w:t>Property Negotiator</w:t>
            </w:r>
            <w:r w:rsidR="003B1AD8" w:rsidRPr="004825C8">
              <w:t xml:space="preserve"> </w:t>
            </w:r>
          </w:p>
        </w:tc>
        <w:tc>
          <w:tcPr>
            <w:tcW w:w="3209" w:type="dxa"/>
          </w:tcPr>
          <w:p w:rsidR="003B1AD8" w:rsidRPr="004825C8" w:rsidRDefault="003B1AD8" w:rsidP="004825C8">
            <w:pPr>
              <w:rPr>
                <w:rStyle w:val="Style2"/>
              </w:rPr>
            </w:pPr>
          </w:p>
          <w:p w:rsidR="003B1AD8" w:rsidRPr="004825C8" w:rsidRDefault="000F7C22" w:rsidP="004825C8">
            <w:sdt>
              <w:sdtPr>
                <w:rPr>
                  <w:color w:val="FF0000"/>
                </w:rPr>
                <w:id w:val="18210774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auto"/>
                </w:rPr>
              </w:sdtEndPr>
              <w:sdtContent>
                <w:r w:rsidR="004825C8" w:rsidRPr="004825C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825C8" w:rsidRPr="004825C8">
              <w:t xml:space="preserve">  Keep Default</w:t>
            </w:r>
          </w:p>
          <w:p w:rsidR="004825C8" w:rsidRPr="004825C8" w:rsidRDefault="004825C8" w:rsidP="004825C8"/>
        </w:tc>
      </w:tr>
      <w:tr w:rsidR="003B1AD8" w:rsidRPr="004825C8" w:rsidTr="00353F12">
        <w:tc>
          <w:tcPr>
            <w:tcW w:w="421" w:type="dxa"/>
          </w:tcPr>
          <w:p w:rsidR="003B1AD8" w:rsidRPr="004825C8" w:rsidRDefault="003B1AD8" w:rsidP="003B1AD8">
            <w:r w:rsidRPr="004825C8">
              <w:t>b)</w:t>
            </w:r>
          </w:p>
        </w:tc>
        <w:tc>
          <w:tcPr>
            <w:tcW w:w="1417" w:type="dxa"/>
          </w:tcPr>
          <w:p w:rsidR="003B1AD8" w:rsidRPr="004825C8" w:rsidRDefault="003B1AD8" w:rsidP="003B1AD8">
            <w:r w:rsidRPr="004825C8">
              <w:t xml:space="preserve">Job Title(s) </w:t>
            </w:r>
          </w:p>
        </w:tc>
        <w:tc>
          <w:tcPr>
            <w:tcW w:w="3969" w:type="dxa"/>
          </w:tcPr>
          <w:p w:rsidR="003B1AD8" w:rsidRPr="004825C8" w:rsidRDefault="003B1AD8" w:rsidP="003B1AD8">
            <w:r w:rsidRPr="004825C8">
              <w:t xml:space="preserve">Valuer, Negotiator, Property Consultant, Senior Property Consultant, Sales Negotiator, Sales Associate, 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-222836066"/>
              <w:placeholder>
                <w:docPart w:val="45F49395096E4F7CA037EE6074129EF2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3B1AD8" w:rsidRPr="004825C8" w:rsidRDefault="003B1AD8" w:rsidP="003B1AD8">
                <w:pPr>
                  <w:ind w:left="360"/>
                  <w:rPr>
                    <w:rStyle w:val="Style2"/>
                  </w:rPr>
                </w:pPr>
                <w:r w:rsidRPr="004825C8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3B1AD8" w:rsidRPr="004825C8" w:rsidRDefault="003B1AD8" w:rsidP="003B1AD8">
            <w:pPr>
              <w:jc w:val="center"/>
            </w:pPr>
          </w:p>
        </w:tc>
      </w:tr>
      <w:tr w:rsidR="003B1AD8" w:rsidRPr="00816061" w:rsidTr="00353F12">
        <w:trPr>
          <w:trHeight w:val="682"/>
        </w:trPr>
        <w:tc>
          <w:tcPr>
            <w:tcW w:w="421" w:type="dxa"/>
          </w:tcPr>
          <w:p w:rsidR="003B1AD8" w:rsidRPr="004825C8" w:rsidRDefault="003B1AD8" w:rsidP="003B1AD8">
            <w:r w:rsidRPr="004825C8">
              <w:t>c)</w:t>
            </w:r>
          </w:p>
        </w:tc>
        <w:tc>
          <w:tcPr>
            <w:tcW w:w="1417" w:type="dxa"/>
          </w:tcPr>
          <w:p w:rsidR="003B1AD8" w:rsidRPr="004825C8" w:rsidRDefault="003B1AD8" w:rsidP="003B1AD8">
            <w:r w:rsidRPr="004825C8">
              <w:t>Specific Negs</w:t>
            </w:r>
          </w:p>
        </w:tc>
        <w:tc>
          <w:tcPr>
            <w:tcW w:w="3969" w:type="dxa"/>
          </w:tcPr>
          <w:p w:rsidR="003B1AD8" w:rsidRPr="004825C8" w:rsidRDefault="003B1AD8" w:rsidP="003B1AD8">
            <w:r w:rsidRPr="004825C8">
              <w:t xml:space="preserve">Please list all negotiators. Please use </w:t>
            </w:r>
            <w:r w:rsidRPr="004825C8">
              <w:rPr>
                <w:b/>
              </w:rPr>
              <w:t xml:space="preserve">full names </w:t>
            </w:r>
            <w:r w:rsidRPr="004825C8">
              <w:t>and ensure you have at least one person from each your offices.</w:t>
            </w:r>
          </w:p>
        </w:tc>
        <w:tc>
          <w:tcPr>
            <w:tcW w:w="3209" w:type="dxa"/>
          </w:tcPr>
          <w:sdt>
            <w:sdtPr>
              <w:rPr>
                <w:rStyle w:val="Style2"/>
              </w:rPr>
              <w:id w:val="1777294854"/>
              <w:placeholder>
                <w:docPart w:val="88AA405A824B4048A002AF8813B56727"/>
              </w:placeholder>
              <w:showingPlcHdr/>
              <w15:color w:val="FF0000"/>
              <w:text w:multiLine="1"/>
            </w:sdtPr>
            <w:sdtEndPr>
              <w:rPr>
                <w:rStyle w:val="DefaultParagraphFont"/>
                <w:color w:val="808080" w:themeColor="background1" w:themeShade="80"/>
              </w:rPr>
            </w:sdtEndPr>
            <w:sdtContent>
              <w:p w:rsidR="003B1AD8" w:rsidRPr="004825C8" w:rsidRDefault="003B1AD8" w:rsidP="003B1AD8">
                <w:pPr>
                  <w:ind w:left="360"/>
                  <w:rPr>
                    <w:color w:val="808080" w:themeColor="background1" w:themeShade="80"/>
                  </w:rPr>
                </w:pPr>
                <w:r w:rsidRPr="004825C8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:rsidR="003B1AD8" w:rsidRPr="004825C8" w:rsidRDefault="003B1AD8" w:rsidP="003B1AD8">
            <w:pPr>
              <w:jc w:val="center"/>
            </w:pPr>
          </w:p>
        </w:tc>
      </w:tr>
    </w:tbl>
    <w:p w:rsidR="00777102" w:rsidRPr="00816061" w:rsidRDefault="00777102" w:rsidP="00777102">
      <w:pPr>
        <w:rPr>
          <w:highlight w:val="yellow"/>
        </w:rPr>
      </w:pPr>
      <w:r w:rsidRPr="00816061">
        <w:rPr>
          <w:highlight w:val="yellow"/>
        </w:rPr>
        <w:t xml:space="preserve"> </w:t>
      </w:r>
    </w:p>
    <w:p w:rsidR="00777102" w:rsidRPr="00FC3614" w:rsidRDefault="00FC3614" w:rsidP="00777102">
      <w:pPr>
        <w:pStyle w:val="Heading3"/>
      </w:pPr>
      <w:bookmarkStart w:id="7" w:name="_Toc482095919"/>
      <w:r>
        <w:t xml:space="preserve">Viewing </w:t>
      </w:r>
      <w:r w:rsidR="00777102" w:rsidRPr="00FC3614">
        <w:t>Notification Events</w:t>
      </w:r>
      <w:bookmarkEnd w:id="7"/>
    </w:p>
    <w:p w:rsidR="00777102" w:rsidRPr="00FC3614" w:rsidRDefault="00777102" w:rsidP="00777102">
      <w:pPr>
        <w:rPr>
          <w:lang w:eastAsia="en-GB"/>
        </w:rPr>
      </w:pPr>
    </w:p>
    <w:p w:rsidR="00777102" w:rsidRPr="00FC3614" w:rsidRDefault="00777102" w:rsidP="00777102">
      <w:pPr>
        <w:rPr>
          <w:lang w:eastAsia="en-GB"/>
        </w:rPr>
      </w:pPr>
      <w:r w:rsidRPr="00FC3614">
        <w:rPr>
          <w:lang w:eastAsia="en-GB"/>
        </w:rPr>
        <w:t xml:space="preserve">When an appointment is being booked, the following notification events are triggered: </w:t>
      </w:r>
    </w:p>
    <w:p w:rsidR="00777102" w:rsidRPr="00816061" w:rsidRDefault="00777102" w:rsidP="00777102">
      <w:pPr>
        <w:rPr>
          <w:highlight w:val="yellow"/>
          <w:lang w:eastAsia="en-GB"/>
        </w:rPr>
      </w:pPr>
    </w:p>
    <w:tbl>
      <w:tblPr>
        <w:tblStyle w:val="TableGrid"/>
        <w:tblW w:w="906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555"/>
        <w:gridCol w:w="3310"/>
        <w:gridCol w:w="963"/>
        <w:gridCol w:w="3239"/>
      </w:tblGrid>
      <w:tr w:rsidR="00777102" w:rsidRPr="00816061" w:rsidTr="00353F12">
        <w:tc>
          <w:tcPr>
            <w:tcW w:w="1555" w:type="dxa"/>
            <w:shd w:val="clear" w:color="auto" w:fill="B4C6E7" w:themeFill="accent1" w:themeFillTint="66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Option</w:t>
            </w:r>
          </w:p>
        </w:tc>
        <w:tc>
          <w:tcPr>
            <w:tcW w:w="3310" w:type="dxa"/>
            <w:shd w:val="clear" w:color="auto" w:fill="B4C6E7" w:themeFill="accent1" w:themeFillTint="66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Default Text/Option</w:t>
            </w:r>
          </w:p>
        </w:tc>
        <w:tc>
          <w:tcPr>
            <w:tcW w:w="963" w:type="dxa"/>
            <w:shd w:val="clear" w:color="auto" w:fill="B4C6E7" w:themeFill="accent1" w:themeFillTint="66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Owner</w:t>
            </w:r>
          </w:p>
        </w:tc>
        <w:tc>
          <w:tcPr>
            <w:tcW w:w="3239" w:type="dxa"/>
            <w:shd w:val="clear" w:color="auto" w:fill="FFCCCC"/>
          </w:tcPr>
          <w:p w:rsidR="00777102" w:rsidRPr="004825C8" w:rsidRDefault="00777102" w:rsidP="00353F12">
            <w:pPr>
              <w:rPr>
                <w:b/>
              </w:rPr>
            </w:pPr>
            <w:r w:rsidRPr="004825C8">
              <w:rPr>
                <w:b/>
              </w:rPr>
              <w:t>Requirement</w:t>
            </w:r>
          </w:p>
        </w:tc>
      </w:tr>
      <w:tr w:rsidR="00777102" w:rsidRPr="00816061" w:rsidTr="00353F12">
        <w:trPr>
          <w:trHeight w:val="906"/>
        </w:trPr>
        <w:tc>
          <w:tcPr>
            <w:tcW w:w="1555" w:type="dxa"/>
          </w:tcPr>
          <w:p w:rsidR="00777102" w:rsidRPr="004825C8" w:rsidRDefault="00777102" w:rsidP="00353F12">
            <w:r w:rsidRPr="004825C8">
              <w:t xml:space="preserve">On Screen Notification </w:t>
            </w:r>
          </w:p>
        </w:tc>
        <w:tc>
          <w:tcPr>
            <w:tcW w:w="3310" w:type="dxa"/>
          </w:tcPr>
          <w:p w:rsidR="00777102" w:rsidRPr="004825C8" w:rsidRDefault="00777102" w:rsidP="00353F12">
            <w:pPr>
              <w:rPr>
                <w:i/>
              </w:rPr>
            </w:pPr>
            <w:r w:rsidRPr="004825C8">
              <w:rPr>
                <w:i/>
              </w:rPr>
              <w:t>“</w:t>
            </w:r>
            <w:r w:rsidR="00FC3614">
              <w:rPr>
                <w:i/>
              </w:rPr>
              <w:t>T</w:t>
            </w:r>
            <w:r w:rsidR="004825C8" w:rsidRPr="004825C8">
              <w:rPr>
                <w:i/>
              </w:rPr>
              <w:t>o book a viewing, please enter your e-mail below.</w:t>
            </w:r>
            <w:r w:rsidRPr="004825C8">
              <w:rPr>
                <w:i/>
              </w:rPr>
              <w:t>”</w:t>
            </w:r>
          </w:p>
          <w:p w:rsidR="00777102" w:rsidRPr="004825C8" w:rsidRDefault="00777102" w:rsidP="00353F12"/>
        </w:tc>
        <w:tc>
          <w:tcPr>
            <w:tcW w:w="963" w:type="dxa"/>
            <w:shd w:val="clear" w:color="auto" w:fill="F2F2F2" w:themeFill="background1" w:themeFillShade="F2"/>
          </w:tcPr>
          <w:p w:rsidR="00777102" w:rsidRPr="004825C8" w:rsidRDefault="00777102" w:rsidP="00353F12">
            <w:r w:rsidRPr="004825C8">
              <w:t>Web company</w:t>
            </w:r>
          </w:p>
        </w:tc>
        <w:tc>
          <w:tcPr>
            <w:tcW w:w="3239" w:type="dxa"/>
            <w:shd w:val="clear" w:color="auto" w:fill="F2F2F2" w:themeFill="background1" w:themeFillShade="F2"/>
          </w:tcPr>
          <w:p w:rsidR="00777102" w:rsidRPr="004825C8" w:rsidRDefault="00777102" w:rsidP="00353F12">
            <w:r w:rsidRPr="004825C8">
              <w:t xml:space="preserve">Please review with your web company. </w:t>
            </w:r>
          </w:p>
        </w:tc>
      </w:tr>
      <w:tr w:rsidR="00777102" w:rsidRPr="00816061" w:rsidTr="00353F12">
        <w:tc>
          <w:tcPr>
            <w:tcW w:w="1555" w:type="dxa"/>
          </w:tcPr>
          <w:p w:rsidR="00777102" w:rsidRPr="004825C8" w:rsidRDefault="00777102" w:rsidP="00353F12">
            <w:r w:rsidRPr="004825C8">
              <w:t xml:space="preserve">Email Sent – Subject Line: </w:t>
            </w:r>
          </w:p>
        </w:tc>
        <w:tc>
          <w:tcPr>
            <w:tcW w:w="3310" w:type="dxa"/>
          </w:tcPr>
          <w:p w:rsidR="00777102" w:rsidRPr="004825C8" w:rsidRDefault="00777102" w:rsidP="00353F12">
            <w:pPr>
              <w:rPr>
                <w:i/>
              </w:rPr>
            </w:pPr>
            <w:r w:rsidRPr="004825C8">
              <w:rPr>
                <w:i/>
              </w:rPr>
              <w:t>“</w:t>
            </w:r>
            <w:r w:rsidR="00FC3614" w:rsidRPr="00FC3614">
              <w:rPr>
                <w:i/>
              </w:rPr>
              <w:t xml:space="preserve">Your Viewing Request for </w:t>
            </w:r>
            <w:proofErr w:type="gramStart"/>
            <w:r w:rsidR="00FC3614" w:rsidRPr="00FC3614">
              <w:rPr>
                <w:i/>
              </w:rPr>
              <w:t>{{ location</w:t>
            </w:r>
            <w:proofErr w:type="gramEnd"/>
            <w:r w:rsidR="00FC3614" w:rsidRPr="00FC3614">
              <w:rPr>
                <w:i/>
              </w:rPr>
              <w:t xml:space="preserve"> }}</w:t>
            </w:r>
            <w:r w:rsidR="00FC3614">
              <w:rPr>
                <w:i/>
              </w:rPr>
              <w:t>”</w:t>
            </w:r>
          </w:p>
        </w:tc>
        <w:tc>
          <w:tcPr>
            <w:tcW w:w="963" w:type="dxa"/>
          </w:tcPr>
          <w:p w:rsidR="00777102" w:rsidRPr="004825C8" w:rsidRDefault="00777102" w:rsidP="00353F12">
            <w:r w:rsidRPr="004825C8">
              <w:t>Reapit</w:t>
            </w:r>
          </w:p>
        </w:tc>
        <w:tc>
          <w:tcPr>
            <w:tcW w:w="3239" w:type="dxa"/>
          </w:tcPr>
          <w:p w:rsidR="00777102" w:rsidRPr="004825C8" w:rsidRDefault="000F7C22" w:rsidP="00353F12">
            <w:sdt>
              <w:sdtPr>
                <w:id w:val="14714001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4825C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4825C8">
              <w:t xml:space="preserve">  Keep Default</w:t>
            </w:r>
          </w:p>
          <w:p w:rsidR="00777102" w:rsidRPr="004825C8" w:rsidRDefault="000F7C22" w:rsidP="00353F12">
            <w:sdt>
              <w:sdtPr>
                <w:id w:val="10784823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4825C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4825C8">
              <w:t xml:space="preserve"> Custom Text (enter below)</w:t>
            </w:r>
          </w:p>
          <w:p w:rsidR="00777102" w:rsidRPr="004825C8" w:rsidRDefault="000F7C22" w:rsidP="00353F12">
            <w:pPr>
              <w:ind w:left="360"/>
              <w:jc w:val="both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2083258705"/>
                <w:placeholder>
                  <w:docPart w:val="702709FA1F354C6999E039E60007420B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777102" w:rsidRPr="004825C8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777102" w:rsidRPr="004825C8" w:rsidRDefault="00777102" w:rsidP="00353F12"/>
        </w:tc>
      </w:tr>
      <w:tr w:rsidR="00777102" w:rsidRPr="00816061" w:rsidTr="00353F12">
        <w:tc>
          <w:tcPr>
            <w:tcW w:w="1555" w:type="dxa"/>
          </w:tcPr>
          <w:p w:rsidR="00777102" w:rsidRPr="004825C8" w:rsidRDefault="00777102" w:rsidP="00353F12">
            <w:r w:rsidRPr="004825C8">
              <w:t>Email Sent – Reply Address:</w:t>
            </w:r>
          </w:p>
        </w:tc>
        <w:tc>
          <w:tcPr>
            <w:tcW w:w="3310" w:type="dxa"/>
          </w:tcPr>
          <w:p w:rsidR="00777102" w:rsidRPr="004825C8" w:rsidRDefault="000F7C22" w:rsidP="00353F12">
            <w:pPr>
              <w:rPr>
                <w:rStyle w:val="Hyperlink"/>
              </w:rPr>
            </w:pPr>
            <w:hyperlink r:id="rId10" w:history="1">
              <w:r w:rsidR="00777102" w:rsidRPr="004825C8">
                <w:rPr>
                  <w:rStyle w:val="Hyperlink"/>
                </w:rPr>
                <w:t>no-reply@client-website.co.uk</w:t>
              </w:r>
            </w:hyperlink>
          </w:p>
          <w:p w:rsidR="00777102" w:rsidRPr="004825C8" w:rsidRDefault="00777102" w:rsidP="00353F12"/>
          <w:p w:rsidR="00777102" w:rsidRPr="004825C8" w:rsidRDefault="00777102" w:rsidP="00353F12">
            <w:r w:rsidRPr="004825C8">
              <w:rPr>
                <w:color w:val="A6A6A6" w:themeColor="background1" w:themeShade="A6"/>
              </w:rPr>
              <w:t xml:space="preserve">Note: We will provide technical details to your web company/mail provider to allow emails to be sent on behalf of your domain. </w:t>
            </w:r>
          </w:p>
        </w:tc>
        <w:tc>
          <w:tcPr>
            <w:tcW w:w="963" w:type="dxa"/>
          </w:tcPr>
          <w:p w:rsidR="00777102" w:rsidRPr="004825C8" w:rsidRDefault="00777102" w:rsidP="00353F12">
            <w:r w:rsidRPr="004825C8">
              <w:t>Reapit</w:t>
            </w:r>
          </w:p>
        </w:tc>
        <w:tc>
          <w:tcPr>
            <w:tcW w:w="3239" w:type="dxa"/>
          </w:tcPr>
          <w:p w:rsidR="00777102" w:rsidRPr="004825C8" w:rsidRDefault="00777102" w:rsidP="00353F12">
            <w:pPr>
              <w:jc w:val="both"/>
              <w:rPr>
                <w:rStyle w:val="Style2"/>
              </w:rPr>
            </w:pPr>
            <w:r w:rsidRPr="004825C8">
              <w:t xml:space="preserve">Please specify the default email address: </w:t>
            </w:r>
          </w:p>
          <w:p w:rsidR="00777102" w:rsidRPr="004825C8" w:rsidRDefault="000F7C22" w:rsidP="00353F12">
            <w:pPr>
              <w:ind w:left="360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-1137407892"/>
                <w:placeholder>
                  <w:docPart w:val="AFE8420E9D5143588530BCEA3823F049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777102" w:rsidRPr="004825C8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777102" w:rsidRPr="004825C8" w:rsidRDefault="00777102" w:rsidP="00353F12"/>
        </w:tc>
      </w:tr>
      <w:tr w:rsidR="00777102" w:rsidRPr="00816061" w:rsidTr="00353F12">
        <w:tc>
          <w:tcPr>
            <w:tcW w:w="1555" w:type="dxa"/>
          </w:tcPr>
          <w:p w:rsidR="00777102" w:rsidRPr="00FC3614" w:rsidRDefault="00777102" w:rsidP="00353F12">
            <w:r w:rsidRPr="00FC3614">
              <w:t>Email Sent – Content of email:</w:t>
            </w:r>
          </w:p>
        </w:tc>
        <w:tc>
          <w:tcPr>
            <w:tcW w:w="3310" w:type="dxa"/>
          </w:tcPr>
          <w:p w:rsidR="00777102" w:rsidRPr="00FC3614" w:rsidRDefault="004825C8" w:rsidP="00353F12">
            <w:pPr>
              <w:rPr>
                <w:i/>
              </w:rPr>
            </w:pPr>
            <w:r w:rsidRPr="00FC3614">
              <w:rPr>
                <w:b/>
                <w:i/>
              </w:rPr>
              <w:t xml:space="preserve">Your viewing at &lt;&lt;Property Full Address&gt;&gt;has been booked </w:t>
            </w:r>
            <w:proofErr w:type="gramStart"/>
            <w:r w:rsidRPr="00FC3614">
              <w:rPr>
                <w:b/>
                <w:i/>
              </w:rPr>
              <w:t xml:space="preserve">for </w:t>
            </w:r>
            <w:r w:rsidRPr="00FC3614">
              <w:rPr>
                <w:i/>
              </w:rPr>
              <w:t xml:space="preserve"> </w:t>
            </w:r>
            <w:proofErr w:type="spellStart"/>
            <w:r w:rsidRPr="00FC3614">
              <w:rPr>
                <w:i/>
              </w:rPr>
              <w:t>hh</w:t>
            </w:r>
            <w:proofErr w:type="gramEnd"/>
            <w:r w:rsidRPr="00FC3614">
              <w:rPr>
                <w:i/>
              </w:rPr>
              <w:t>:mm</w:t>
            </w:r>
            <w:proofErr w:type="spellEnd"/>
            <w:r w:rsidRPr="00FC3614">
              <w:rPr>
                <w:i/>
              </w:rPr>
              <w:t xml:space="preserve"> on DD MMMM. </w:t>
            </w:r>
          </w:p>
          <w:p w:rsidR="004825C8" w:rsidRPr="00FC3614" w:rsidRDefault="004825C8" w:rsidP="00353F12">
            <w:pPr>
              <w:rPr>
                <w:i/>
              </w:rPr>
            </w:pPr>
          </w:p>
          <w:p w:rsidR="00777102" w:rsidRPr="00FC3614" w:rsidRDefault="00777102" w:rsidP="00353F12">
            <w:pPr>
              <w:rPr>
                <w:i/>
              </w:rPr>
            </w:pPr>
            <w:r w:rsidRPr="00FC3614">
              <w:rPr>
                <w:i/>
              </w:rPr>
              <w:lastRenderedPageBreak/>
              <w:t>If you have any queries or need to rearrange, please call me</w:t>
            </w:r>
            <w:r w:rsidR="004825C8" w:rsidRPr="00FC3614">
              <w:rPr>
                <w:i/>
              </w:rPr>
              <w:t xml:space="preserve"> on &lt;&lt;Property Manager Number</w:t>
            </w:r>
            <w:r w:rsidRPr="00FC3614">
              <w:rPr>
                <w:i/>
              </w:rPr>
              <w:t>&gt;&gt; or e-mail &lt;&lt;</w:t>
            </w:r>
            <w:r w:rsidR="004825C8" w:rsidRPr="00FC3614">
              <w:rPr>
                <w:i/>
              </w:rPr>
              <w:t>Property Manager E</w:t>
            </w:r>
            <w:r w:rsidRPr="00FC3614">
              <w:rPr>
                <w:i/>
              </w:rPr>
              <w:t xml:space="preserve">mail </w:t>
            </w:r>
            <w:r w:rsidR="004825C8" w:rsidRPr="00FC3614">
              <w:rPr>
                <w:i/>
              </w:rPr>
              <w:t>A</w:t>
            </w:r>
            <w:r w:rsidRPr="00FC3614">
              <w:rPr>
                <w:i/>
              </w:rPr>
              <w:t>ddress&gt;&gt;</w:t>
            </w:r>
          </w:p>
          <w:p w:rsidR="00777102" w:rsidRPr="00FC3614" w:rsidRDefault="00777102" w:rsidP="00353F12">
            <w:pPr>
              <w:rPr>
                <w:i/>
              </w:rPr>
            </w:pPr>
          </w:p>
          <w:p w:rsidR="00777102" w:rsidRPr="00FC3614" w:rsidRDefault="00777102" w:rsidP="00353F12">
            <w:pPr>
              <w:rPr>
                <w:i/>
              </w:rPr>
            </w:pPr>
            <w:r w:rsidRPr="00FC3614">
              <w:rPr>
                <w:i/>
              </w:rPr>
              <w:t>We've also created an account for you which you can log into here.</w:t>
            </w:r>
          </w:p>
          <w:p w:rsidR="004825C8" w:rsidRPr="00FC3614" w:rsidRDefault="004825C8" w:rsidP="00353F12">
            <w:pPr>
              <w:rPr>
                <w:i/>
              </w:rPr>
            </w:pPr>
          </w:p>
          <w:p w:rsidR="00777102" w:rsidRPr="00FC3614" w:rsidRDefault="00777102" w:rsidP="00353F12">
            <w:pPr>
              <w:rPr>
                <w:i/>
              </w:rPr>
            </w:pPr>
            <w:r w:rsidRPr="00FC3614">
              <w:rPr>
                <w:i/>
              </w:rPr>
              <w:t>Kind regards</w:t>
            </w:r>
          </w:p>
          <w:p w:rsidR="004825C8" w:rsidRPr="00FC3614" w:rsidRDefault="004825C8" w:rsidP="00353F12">
            <w:pPr>
              <w:rPr>
                <w:i/>
              </w:rPr>
            </w:pPr>
          </w:p>
          <w:p w:rsidR="00777102" w:rsidRPr="00FC3614" w:rsidRDefault="00777102" w:rsidP="00353F12">
            <w:pPr>
              <w:rPr>
                <w:b/>
              </w:rPr>
            </w:pPr>
            <w:r w:rsidRPr="00FC3614">
              <w:rPr>
                <w:b/>
                <w:i/>
              </w:rPr>
              <w:t>&lt;&lt;Property Negotiator&gt;&gt;”</w:t>
            </w:r>
          </w:p>
        </w:tc>
        <w:tc>
          <w:tcPr>
            <w:tcW w:w="963" w:type="dxa"/>
          </w:tcPr>
          <w:p w:rsidR="00777102" w:rsidRPr="00FC3614" w:rsidRDefault="00777102" w:rsidP="00353F12">
            <w:r w:rsidRPr="00FC3614">
              <w:lastRenderedPageBreak/>
              <w:t>Reapit</w:t>
            </w:r>
          </w:p>
        </w:tc>
        <w:tc>
          <w:tcPr>
            <w:tcW w:w="3239" w:type="dxa"/>
          </w:tcPr>
          <w:p w:rsidR="00777102" w:rsidRPr="00FC3614" w:rsidRDefault="000F7C22" w:rsidP="00353F12">
            <w:sdt>
              <w:sdtPr>
                <w:id w:val="-4119345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FC36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FC3614">
              <w:t xml:space="preserve">  Keep Default</w:t>
            </w:r>
          </w:p>
          <w:p w:rsidR="00777102" w:rsidRPr="00FC3614" w:rsidRDefault="000F7C22" w:rsidP="00353F12">
            <w:pPr>
              <w:rPr>
                <w:rStyle w:val="Style2"/>
                <w:color w:val="auto"/>
              </w:rPr>
            </w:pPr>
            <w:sdt>
              <w:sdtPr>
                <w:rPr>
                  <w:color w:val="FF0000"/>
                </w:rPr>
                <w:id w:val="9340993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auto"/>
                </w:rPr>
              </w:sdtEndPr>
              <w:sdtContent>
                <w:r w:rsidR="00777102" w:rsidRPr="00FC36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FC3614">
              <w:t xml:space="preserve"> Custom Text (enter below)</w:t>
            </w:r>
          </w:p>
          <w:p w:rsidR="00777102" w:rsidRPr="00FC3614" w:rsidRDefault="000F7C22" w:rsidP="00353F12">
            <w:pPr>
              <w:jc w:val="center"/>
            </w:pPr>
            <w:sdt>
              <w:sdtPr>
                <w:rPr>
                  <w:rStyle w:val="Style2"/>
                </w:rPr>
                <w:id w:val="-1749334102"/>
                <w:placeholder>
                  <w:docPart w:val="396633862D8A41DCA4FA4FFD25A62C3D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777102" w:rsidRPr="00FC3614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777102" w:rsidRPr="00FC3614" w:rsidRDefault="00777102" w:rsidP="00353F12">
            <w:pPr>
              <w:jc w:val="center"/>
            </w:pPr>
          </w:p>
          <w:p w:rsidR="00777102" w:rsidRPr="00FC3614" w:rsidRDefault="00777102" w:rsidP="00353F12">
            <w:pPr>
              <w:rPr>
                <w:sz w:val="16"/>
                <w:szCs w:val="16"/>
              </w:rPr>
            </w:pPr>
            <w:r w:rsidRPr="00FC3614">
              <w:rPr>
                <w:sz w:val="16"/>
                <w:szCs w:val="16"/>
              </w:rPr>
              <w:lastRenderedPageBreak/>
              <w:t>Note: Reapit will by default use your existing email template layout (including headers &amp; footers) and update the text accordingly.</w:t>
            </w:r>
          </w:p>
          <w:p w:rsidR="00777102" w:rsidRPr="00FC3614" w:rsidRDefault="00777102" w:rsidP="00353F12">
            <w:pPr>
              <w:rPr>
                <w:sz w:val="16"/>
                <w:szCs w:val="16"/>
              </w:rPr>
            </w:pPr>
          </w:p>
          <w:p w:rsidR="00777102" w:rsidRPr="00FC3614" w:rsidRDefault="00777102" w:rsidP="00353F12">
            <w:pPr>
              <w:rPr>
                <w:sz w:val="16"/>
                <w:szCs w:val="16"/>
              </w:rPr>
            </w:pPr>
            <w:r w:rsidRPr="00FC3614">
              <w:rPr>
                <w:sz w:val="16"/>
                <w:szCs w:val="16"/>
              </w:rPr>
              <w:t>2</w:t>
            </w:r>
            <w:r w:rsidRPr="00FC3614">
              <w:rPr>
                <w:sz w:val="16"/>
                <w:szCs w:val="16"/>
                <w:vertAlign w:val="superscript"/>
              </w:rPr>
              <w:t>nd</w:t>
            </w:r>
            <w:r w:rsidRPr="00FC3614">
              <w:rPr>
                <w:sz w:val="16"/>
                <w:szCs w:val="16"/>
              </w:rPr>
              <w:t xml:space="preserve"> paragraph is subject to the availability of the </w:t>
            </w:r>
            <w:r w:rsidR="004825C8" w:rsidRPr="00FC3614">
              <w:rPr>
                <w:sz w:val="16"/>
                <w:szCs w:val="16"/>
              </w:rPr>
              <w:t>Applicant</w:t>
            </w:r>
            <w:r w:rsidRPr="00FC3614">
              <w:rPr>
                <w:sz w:val="16"/>
                <w:szCs w:val="16"/>
              </w:rPr>
              <w:t xml:space="preserve"> Tracker once fully configured.</w:t>
            </w:r>
          </w:p>
          <w:p w:rsidR="00777102" w:rsidRPr="00FC3614" w:rsidRDefault="00777102" w:rsidP="00353F12">
            <w:pPr>
              <w:jc w:val="center"/>
            </w:pPr>
          </w:p>
        </w:tc>
      </w:tr>
      <w:tr w:rsidR="00777102" w:rsidRPr="00816061" w:rsidTr="00353F12">
        <w:tc>
          <w:tcPr>
            <w:tcW w:w="1555" w:type="dxa"/>
          </w:tcPr>
          <w:p w:rsidR="00777102" w:rsidRPr="00FC3614" w:rsidRDefault="00777102" w:rsidP="00353F12">
            <w:r w:rsidRPr="00FC3614">
              <w:lastRenderedPageBreak/>
              <w:t>Email Sent - Recipients</w:t>
            </w:r>
          </w:p>
        </w:tc>
        <w:tc>
          <w:tcPr>
            <w:tcW w:w="3310" w:type="dxa"/>
          </w:tcPr>
          <w:p w:rsidR="00777102" w:rsidRPr="00FC3614" w:rsidRDefault="00777102" w:rsidP="00353F12">
            <w:pPr>
              <w:spacing w:after="240"/>
              <w:rPr>
                <w:color w:val="000000"/>
                <w:lang w:eastAsia="en-GB"/>
              </w:rPr>
            </w:pPr>
            <w:r w:rsidRPr="00FC3614">
              <w:rPr>
                <w:color w:val="000000"/>
                <w:lang w:eastAsia="en-GB"/>
              </w:rPr>
              <w:t xml:space="preserve">In Addition to the email notification being sent to the client, the email also gets sent as a BCC (Blind Carbon Copy) to the valuer. There is a config option to also send this to the </w:t>
            </w:r>
            <w:r w:rsidRPr="00FC3614">
              <w:rPr>
                <w:b/>
                <w:color w:val="000000"/>
                <w:lang w:eastAsia="en-GB"/>
              </w:rPr>
              <w:t>branch manager</w:t>
            </w:r>
            <w:r w:rsidRPr="00FC3614">
              <w:rPr>
                <w:color w:val="000000"/>
                <w:lang w:eastAsia="en-GB"/>
              </w:rPr>
              <w:t xml:space="preserve">. </w:t>
            </w:r>
          </w:p>
        </w:tc>
        <w:tc>
          <w:tcPr>
            <w:tcW w:w="963" w:type="dxa"/>
          </w:tcPr>
          <w:p w:rsidR="00777102" w:rsidRPr="00FC3614" w:rsidRDefault="00777102" w:rsidP="00353F12">
            <w:r w:rsidRPr="00FC3614">
              <w:t>Reapit</w:t>
            </w:r>
          </w:p>
        </w:tc>
        <w:tc>
          <w:tcPr>
            <w:tcW w:w="3239" w:type="dxa"/>
          </w:tcPr>
          <w:p w:rsidR="00777102" w:rsidRPr="00FC3614" w:rsidRDefault="000F7C22" w:rsidP="00353F12">
            <w:sdt>
              <w:sdtPr>
                <w:id w:val="-14422911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FC36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FC3614">
              <w:t xml:space="preserve"> Email Office Manager too. </w:t>
            </w:r>
          </w:p>
        </w:tc>
      </w:tr>
      <w:tr w:rsidR="00777102" w:rsidTr="00353F12">
        <w:tc>
          <w:tcPr>
            <w:tcW w:w="1555" w:type="dxa"/>
          </w:tcPr>
          <w:p w:rsidR="00777102" w:rsidRPr="00FC3614" w:rsidRDefault="00777102" w:rsidP="00353F12">
            <w:r w:rsidRPr="00FC3614">
              <w:t>SMS Text Message</w:t>
            </w:r>
          </w:p>
        </w:tc>
        <w:tc>
          <w:tcPr>
            <w:tcW w:w="3310" w:type="dxa"/>
          </w:tcPr>
          <w:p w:rsidR="004825C8" w:rsidRPr="00FC3614" w:rsidRDefault="00FC3614" w:rsidP="00353F12">
            <w:pPr>
              <w:spacing w:after="240"/>
              <w:rPr>
                <w:i/>
              </w:rPr>
            </w:pPr>
            <w:r w:rsidRPr="00FC3614">
              <w:rPr>
                <w:i/>
              </w:rPr>
              <w:t>“</w:t>
            </w:r>
            <w:r w:rsidR="004825C8" w:rsidRPr="00FC3614">
              <w:rPr>
                <w:i/>
              </w:rPr>
              <w:t xml:space="preserve">Your viewing at </w:t>
            </w:r>
            <w:proofErr w:type="gramStart"/>
            <w:r w:rsidR="004825C8" w:rsidRPr="00FC3614">
              <w:rPr>
                <w:i/>
              </w:rPr>
              <w:t>{{ location</w:t>
            </w:r>
            <w:proofErr w:type="gramEnd"/>
            <w:r w:rsidR="004825C8" w:rsidRPr="00FC3614">
              <w:rPr>
                <w:i/>
              </w:rPr>
              <w:t xml:space="preserve"> }} has been booked with {{ negotiator }} for {{ date }}. To rearrange this appointment</w:t>
            </w:r>
            <w:r w:rsidRPr="00FC3614">
              <w:rPr>
                <w:i/>
              </w:rPr>
              <w:t xml:space="preserve">, please call </w:t>
            </w:r>
            <w:proofErr w:type="gramStart"/>
            <w:r w:rsidRPr="00FC3614">
              <w:rPr>
                <w:i/>
              </w:rPr>
              <w:t>{{ telephone</w:t>
            </w:r>
            <w:proofErr w:type="gramEnd"/>
            <w:r w:rsidRPr="00FC3614">
              <w:rPr>
                <w:i/>
              </w:rPr>
              <w:t xml:space="preserve"> }}.”</w:t>
            </w:r>
          </w:p>
          <w:p w:rsidR="004825C8" w:rsidRPr="00FC3614" w:rsidRDefault="004825C8" w:rsidP="00353F12">
            <w:pPr>
              <w:spacing w:after="240"/>
              <w:rPr>
                <w:i/>
                <w:color w:val="000000"/>
                <w:lang w:eastAsia="en-GB"/>
              </w:rPr>
            </w:pPr>
          </w:p>
        </w:tc>
        <w:tc>
          <w:tcPr>
            <w:tcW w:w="963" w:type="dxa"/>
          </w:tcPr>
          <w:p w:rsidR="00777102" w:rsidRPr="00FC3614" w:rsidRDefault="00777102" w:rsidP="00353F12">
            <w:r w:rsidRPr="00FC3614">
              <w:t>Reapit</w:t>
            </w:r>
          </w:p>
        </w:tc>
        <w:tc>
          <w:tcPr>
            <w:tcW w:w="3239" w:type="dxa"/>
          </w:tcPr>
          <w:p w:rsidR="00777102" w:rsidRPr="00FC3614" w:rsidRDefault="000F7C22" w:rsidP="00353F12">
            <w:sdt>
              <w:sdtPr>
                <w:id w:val="-7477315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FC36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FC3614">
              <w:t xml:space="preserve">  Keep Default</w:t>
            </w:r>
          </w:p>
          <w:p w:rsidR="00777102" w:rsidRPr="00FC3614" w:rsidRDefault="000F7C22" w:rsidP="00353F12">
            <w:sdt>
              <w:sdtPr>
                <w:id w:val="2823905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7102" w:rsidRPr="00FC36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77102" w:rsidRPr="00FC3614">
              <w:t xml:space="preserve"> Custom Text (enter text below)</w:t>
            </w:r>
          </w:p>
          <w:p w:rsidR="00777102" w:rsidRPr="00FC3614" w:rsidRDefault="00777102" w:rsidP="00353F12">
            <w:pPr>
              <w:ind w:left="360"/>
              <w:rPr>
                <w:rStyle w:val="Style2"/>
              </w:rPr>
            </w:pPr>
          </w:p>
          <w:p w:rsidR="00777102" w:rsidRPr="00FC3614" w:rsidRDefault="000F7C22" w:rsidP="00353F12">
            <w:pPr>
              <w:ind w:left="360"/>
              <w:rPr>
                <w:color w:val="808080" w:themeColor="background1" w:themeShade="80"/>
              </w:rPr>
            </w:pPr>
            <w:sdt>
              <w:sdtPr>
                <w:rPr>
                  <w:rStyle w:val="Style2"/>
                </w:rPr>
                <w:id w:val="1893929385"/>
                <w:placeholder>
                  <w:docPart w:val="FB2857CA61404E9C962DBA74C5455673"/>
                </w:placeholder>
                <w:showingPlcHdr/>
                <w15:color w:val="FF0000"/>
                <w:text w:multiLine="1"/>
              </w:sdtPr>
              <w:sdtEndPr>
                <w:rPr>
                  <w:rStyle w:val="DefaultParagraphFont"/>
                  <w:color w:val="808080" w:themeColor="background1" w:themeShade="80"/>
                </w:rPr>
              </w:sdtEndPr>
              <w:sdtContent>
                <w:r w:rsidR="00777102" w:rsidRPr="00FC3614">
                  <w:rPr>
                    <w:rStyle w:val="PlaceholderText"/>
                  </w:rPr>
                  <w:t>Click or tap here to enter text.</w:t>
                </w:r>
              </w:sdtContent>
            </w:sdt>
          </w:p>
          <w:p w:rsidR="00777102" w:rsidRPr="00FC3614" w:rsidRDefault="00777102" w:rsidP="00353F12"/>
          <w:p w:rsidR="00777102" w:rsidRPr="00FC3614" w:rsidRDefault="00777102" w:rsidP="00353F12">
            <w:pPr>
              <w:rPr>
                <w:sz w:val="16"/>
                <w:szCs w:val="16"/>
              </w:rPr>
            </w:pPr>
            <w:r w:rsidRPr="00FC3614">
              <w:rPr>
                <w:sz w:val="16"/>
                <w:szCs w:val="16"/>
              </w:rPr>
              <w:t>*please note the limit on SMS text message limit</w:t>
            </w:r>
          </w:p>
        </w:tc>
      </w:tr>
    </w:tbl>
    <w:p w:rsidR="00777102" w:rsidRDefault="00777102" w:rsidP="00777102">
      <w:pPr>
        <w:rPr>
          <w:lang w:eastAsia="en-GB"/>
        </w:rPr>
      </w:pPr>
    </w:p>
    <w:p w:rsidR="00FE3E15" w:rsidRDefault="00FE3E15" w:rsidP="00FE3E15"/>
    <w:p w:rsidR="00353F12" w:rsidRDefault="00353F12">
      <w:pPr>
        <w:spacing w:line="240" w:lineRule="auto"/>
      </w:pPr>
      <w:r>
        <w:br w:type="page"/>
      </w:r>
    </w:p>
    <w:p w:rsidR="00F74C00" w:rsidRPr="00423CB4" w:rsidRDefault="00F74C00" w:rsidP="00F74C00">
      <w:pPr>
        <w:pStyle w:val="Heading2"/>
      </w:pPr>
      <w:bookmarkStart w:id="8" w:name="_Toc482095920"/>
      <w:r w:rsidRPr="00423CB4">
        <w:lastRenderedPageBreak/>
        <w:t>Pre-Requisites/Advisories</w:t>
      </w:r>
      <w:bookmarkEnd w:id="8"/>
    </w:p>
    <w:p w:rsidR="00F74C00" w:rsidRPr="00423CB4" w:rsidRDefault="00F74C00" w:rsidP="00F74C00"/>
    <w:p w:rsidR="00C40442" w:rsidRPr="00423CB4" w:rsidRDefault="00423CB4" w:rsidP="00F74C00">
      <w:pPr>
        <w:rPr>
          <w:b/>
        </w:rPr>
      </w:pPr>
      <w:r w:rsidRPr="00423CB4">
        <w:rPr>
          <w:b/>
        </w:rPr>
        <w:t xml:space="preserve">RPS Digital </w:t>
      </w:r>
      <w:r w:rsidR="00C40442" w:rsidRPr="00423CB4">
        <w:rPr>
          <w:b/>
        </w:rPr>
        <w:t>Pre-requisites:</w:t>
      </w:r>
    </w:p>
    <w:p w:rsidR="00F74C00" w:rsidRPr="00423CB4" w:rsidRDefault="004F2952" w:rsidP="00423CB4">
      <w:pPr>
        <w:pStyle w:val="ListParagraph"/>
        <w:numPr>
          <w:ilvl w:val="0"/>
          <w:numId w:val="32"/>
        </w:numPr>
      </w:pPr>
      <w:r w:rsidRPr="004F2952">
        <w:rPr>
          <w:b/>
        </w:rPr>
        <w:t xml:space="preserve">Hosting - </w:t>
      </w:r>
      <w:r w:rsidR="00F74C00" w:rsidRPr="00423CB4">
        <w:t>RPS data must be hosted on Reapit Servers</w:t>
      </w:r>
      <w:r w:rsidR="00423CB4" w:rsidRPr="00423CB4">
        <w:t xml:space="preserve"> </w:t>
      </w:r>
      <w:proofErr w:type="gramStart"/>
      <w:r w:rsidR="00423CB4" w:rsidRPr="00423CB4">
        <w:t>in order t</w:t>
      </w:r>
      <w:r>
        <w:t>o</w:t>
      </w:r>
      <w:proofErr w:type="gramEnd"/>
      <w:r>
        <w:t xml:space="preserve"> use the RPS Digital offering.</w:t>
      </w:r>
    </w:p>
    <w:p w:rsidR="00F16386" w:rsidRDefault="004F2952" w:rsidP="00423CB4">
      <w:pPr>
        <w:pStyle w:val="ListParagraph"/>
        <w:numPr>
          <w:ilvl w:val="0"/>
          <w:numId w:val="32"/>
        </w:numPr>
      </w:pPr>
      <w:r w:rsidRPr="004F2952">
        <w:rPr>
          <w:b/>
        </w:rPr>
        <w:t>jQuery version</w:t>
      </w:r>
      <w:r>
        <w:t xml:space="preserve"> – a minimum of </w:t>
      </w:r>
      <w:r w:rsidR="00F16386" w:rsidRPr="00423CB4">
        <w:t>Version 1.9 of the jQuery library</w:t>
      </w:r>
      <w:r>
        <w:t xml:space="preserve"> is required</w:t>
      </w:r>
      <w:r w:rsidR="00F16386" w:rsidRPr="00423CB4">
        <w:t>.</w:t>
      </w:r>
    </w:p>
    <w:p w:rsidR="004F2952" w:rsidRDefault="004F2952" w:rsidP="004F2952">
      <w:pPr>
        <w:pStyle w:val="ListParagraph"/>
        <w:numPr>
          <w:ilvl w:val="0"/>
          <w:numId w:val="32"/>
        </w:numPr>
      </w:pPr>
      <w:r w:rsidRPr="004F2952">
        <w:rPr>
          <w:b/>
        </w:rPr>
        <w:t xml:space="preserve">Workflow </w:t>
      </w:r>
      <w:r>
        <w:t>– Any RPS workflow will need to be reviewed and ensure client acceptance is receive</w:t>
      </w:r>
      <w:r w:rsidR="009537D5">
        <w:t xml:space="preserve">d. </w:t>
      </w:r>
    </w:p>
    <w:p w:rsidR="00423CB4" w:rsidRPr="00423CB4" w:rsidRDefault="00423CB4" w:rsidP="004F2952">
      <w:pPr>
        <w:pStyle w:val="ListParagraph"/>
        <w:numPr>
          <w:ilvl w:val="0"/>
          <w:numId w:val="32"/>
        </w:numPr>
      </w:pPr>
      <w:r w:rsidRPr="004F2952">
        <w:rPr>
          <w:b/>
        </w:rPr>
        <w:t>Privacy Policy</w:t>
      </w:r>
      <w:r w:rsidR="004F2952">
        <w:t xml:space="preserve"> - </w:t>
      </w:r>
      <w:r w:rsidR="00544378" w:rsidRPr="00423CB4">
        <w:t xml:space="preserve">As part of the RPS Digital implementation, it is recommended to review your Website Privacy Policy to ensure you are adhering </w:t>
      </w:r>
      <w:r w:rsidR="00544378">
        <w:t>to DPA requirements</w:t>
      </w:r>
      <w:r w:rsidR="00544378" w:rsidRPr="00423CB4">
        <w:t>. RPS Digital will allow the processing of the following piece</w:t>
      </w:r>
      <w:r w:rsidR="00544378">
        <w:t>s</w:t>
      </w:r>
      <w:r w:rsidR="00544378" w:rsidRPr="00423CB4">
        <w:t xml:space="preserve"> of information</w:t>
      </w:r>
      <w:r w:rsidRPr="00423CB4">
        <w:t>:</w:t>
      </w:r>
    </w:p>
    <w:p w:rsidR="00423CB4" w:rsidRPr="00423CB4" w:rsidRDefault="00423CB4" w:rsidP="00423CB4">
      <w:pPr>
        <w:pStyle w:val="ListParagraph"/>
        <w:numPr>
          <w:ilvl w:val="0"/>
          <w:numId w:val="33"/>
        </w:numPr>
      </w:pPr>
      <w:r w:rsidRPr="00423CB4">
        <w:t>Name</w:t>
      </w:r>
    </w:p>
    <w:p w:rsidR="007F2C7E" w:rsidRPr="00423CB4" w:rsidRDefault="007F2C7E" w:rsidP="00423CB4">
      <w:pPr>
        <w:pStyle w:val="ListParagraph"/>
        <w:numPr>
          <w:ilvl w:val="0"/>
          <w:numId w:val="33"/>
        </w:numPr>
      </w:pPr>
      <w:r w:rsidRPr="00423CB4">
        <w:t>Address</w:t>
      </w:r>
    </w:p>
    <w:p w:rsidR="007F2C7E" w:rsidRPr="00423CB4" w:rsidRDefault="007F2C7E" w:rsidP="00423CB4">
      <w:pPr>
        <w:pStyle w:val="ListParagraph"/>
        <w:numPr>
          <w:ilvl w:val="0"/>
          <w:numId w:val="33"/>
        </w:numPr>
      </w:pPr>
      <w:r w:rsidRPr="00423CB4">
        <w:t>Email Address</w:t>
      </w:r>
    </w:p>
    <w:p w:rsidR="005D0CEE" w:rsidRPr="00423CB4" w:rsidRDefault="005D0CEE" w:rsidP="00423CB4">
      <w:pPr>
        <w:pStyle w:val="ListParagraph"/>
        <w:numPr>
          <w:ilvl w:val="0"/>
          <w:numId w:val="33"/>
        </w:numPr>
      </w:pPr>
      <w:r w:rsidRPr="00423CB4">
        <w:t>Telephone Number</w:t>
      </w:r>
    </w:p>
    <w:p w:rsidR="00423CB4" w:rsidRPr="007F2C7E" w:rsidRDefault="00423CB4" w:rsidP="00423CB4"/>
    <w:p w:rsidR="00B11123" w:rsidRDefault="00B11123">
      <w:pPr>
        <w:spacing w:line="240" w:lineRule="auto"/>
        <w:rPr>
          <w:rFonts w:eastAsia="Times New Roman" w:cs="Calibri"/>
          <w:b/>
          <w:bCs/>
          <w:color w:val="000000"/>
          <w:kern w:val="28"/>
          <w:sz w:val="28"/>
          <w:szCs w:val="28"/>
          <w:lang w:eastAsia="en-GB"/>
        </w:rPr>
      </w:pPr>
      <w:r>
        <w:br w:type="page"/>
      </w:r>
    </w:p>
    <w:p w:rsidR="00C455E4" w:rsidRPr="00F52713" w:rsidRDefault="00B22C98" w:rsidP="00C455E4">
      <w:pPr>
        <w:pStyle w:val="Heading2"/>
      </w:pPr>
      <w:bookmarkStart w:id="9" w:name="_Toc482095921"/>
      <w:r>
        <w:lastRenderedPageBreak/>
        <w:t>Appendix</w:t>
      </w:r>
      <w:bookmarkEnd w:id="9"/>
    </w:p>
    <w:p w:rsidR="00C455E4" w:rsidRDefault="00C455E4" w:rsidP="00C455E4">
      <w:r w:rsidRPr="00F52713">
        <w:t> </w:t>
      </w:r>
    </w:p>
    <w:p w:rsidR="00EA09D0" w:rsidRDefault="00EA09D0" w:rsidP="00EA09D0">
      <w:pPr>
        <w:pStyle w:val="Heading3"/>
      </w:pPr>
      <w:bookmarkStart w:id="10" w:name="_Toc482095922"/>
      <w:r>
        <w:t>Web Integration Methods</w:t>
      </w:r>
      <w:bookmarkEnd w:id="10"/>
    </w:p>
    <w:p w:rsidR="00EA09D0" w:rsidRDefault="00EA09D0" w:rsidP="00EA09D0">
      <w:pPr>
        <w:spacing w:line="240" w:lineRule="auto"/>
      </w:pPr>
      <w:r>
        <w:t>There are two available methods for website integration. Options and links to documentation are available as follows.</w:t>
      </w:r>
    </w:p>
    <w:p w:rsidR="00EA09D0" w:rsidRDefault="00EA09D0" w:rsidP="00EA09D0">
      <w:pPr>
        <w:spacing w:line="240" w:lineRule="auto"/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031"/>
        <w:gridCol w:w="5635"/>
        <w:gridCol w:w="2827"/>
      </w:tblGrid>
      <w:tr w:rsidR="00EA09D0" w:rsidTr="00104069">
        <w:tc>
          <w:tcPr>
            <w:tcW w:w="1031" w:type="dxa"/>
            <w:shd w:val="clear" w:color="auto" w:fill="B4C6E7" w:themeFill="accent1" w:themeFillTint="66"/>
          </w:tcPr>
          <w:p w:rsidR="00EA09D0" w:rsidRPr="006924D4" w:rsidRDefault="00EA09D0" w:rsidP="00B6469E">
            <w:pPr>
              <w:rPr>
                <w:b/>
              </w:rPr>
            </w:pPr>
            <w:bookmarkStart w:id="11" w:name="_Hlk482095640"/>
            <w:r w:rsidRPr="006924D4">
              <w:rPr>
                <w:b/>
              </w:rPr>
              <w:t>Option</w:t>
            </w:r>
          </w:p>
        </w:tc>
        <w:tc>
          <w:tcPr>
            <w:tcW w:w="5635" w:type="dxa"/>
            <w:shd w:val="clear" w:color="auto" w:fill="B4C6E7" w:themeFill="accent1" w:themeFillTint="66"/>
          </w:tcPr>
          <w:p w:rsidR="00EA09D0" w:rsidRPr="006924D4" w:rsidRDefault="008D5C40" w:rsidP="00B6469E">
            <w:pPr>
              <w:rPr>
                <w:b/>
              </w:rPr>
            </w:pPr>
            <w:r>
              <w:rPr>
                <w:b/>
              </w:rPr>
              <w:t>Example/</w:t>
            </w:r>
            <w:r w:rsidR="00EA09D0">
              <w:rPr>
                <w:b/>
              </w:rPr>
              <w:t xml:space="preserve">Documentation </w:t>
            </w:r>
            <w:r w:rsidR="00EA09D0" w:rsidRPr="006924D4">
              <w:rPr>
                <w:b/>
              </w:rPr>
              <w:t>URL</w:t>
            </w:r>
          </w:p>
        </w:tc>
        <w:tc>
          <w:tcPr>
            <w:tcW w:w="2827" w:type="dxa"/>
            <w:shd w:val="clear" w:color="auto" w:fill="B4C6E7" w:themeFill="accent1" w:themeFillTint="66"/>
          </w:tcPr>
          <w:p w:rsidR="00EA09D0" w:rsidRPr="006924D4" w:rsidRDefault="00EA09D0" w:rsidP="00B6469E">
            <w:pPr>
              <w:rPr>
                <w:b/>
              </w:rPr>
            </w:pPr>
            <w:r w:rsidRPr="006924D4">
              <w:rPr>
                <w:b/>
              </w:rPr>
              <w:t>Notes</w:t>
            </w:r>
          </w:p>
        </w:tc>
      </w:tr>
      <w:tr w:rsidR="00EA09D0" w:rsidTr="00104069">
        <w:tc>
          <w:tcPr>
            <w:tcW w:w="1031" w:type="dxa"/>
          </w:tcPr>
          <w:p w:rsidR="00EA09D0" w:rsidRDefault="00EA09D0" w:rsidP="00B6469E">
            <w:r>
              <w:t>jQuery Plugin</w:t>
            </w:r>
          </w:p>
        </w:tc>
        <w:tc>
          <w:tcPr>
            <w:tcW w:w="5635" w:type="dxa"/>
          </w:tcPr>
          <w:p w:rsidR="00EA09D0" w:rsidRDefault="00EA09D0" w:rsidP="00B6469E">
            <w:r>
              <w:t xml:space="preserve">Valuation Plugin: </w:t>
            </w:r>
          </w:p>
          <w:p w:rsidR="00EA09D0" w:rsidRPr="006924D4" w:rsidRDefault="000F7C22" w:rsidP="00B6469E">
            <w:pPr>
              <w:rPr>
                <w:rStyle w:val="Hyperlink"/>
                <w:color w:val="auto"/>
                <w:u w:val="none"/>
              </w:rPr>
            </w:pPr>
            <w:hyperlink r:id="rId11" w:history="1">
              <w:r w:rsidR="00EA09D0" w:rsidRPr="00C951A9">
                <w:rPr>
                  <w:rStyle w:val="Hyperlink"/>
                </w:rPr>
                <w:t>https://tracker.reapit.net/demo/_demo/valuation/documentation</w:t>
              </w:r>
            </w:hyperlink>
          </w:p>
          <w:p w:rsidR="00EA09D0" w:rsidRDefault="00EA09D0" w:rsidP="00B6469E"/>
          <w:p w:rsidR="00EA09D0" w:rsidRDefault="00EA09D0" w:rsidP="00B6469E">
            <w:r>
              <w:t xml:space="preserve">Viewing Plugin: </w:t>
            </w:r>
            <w:hyperlink r:id="rId12" w:history="1">
              <w:r w:rsidRPr="00C951A9">
                <w:rPr>
                  <w:rStyle w:val="Hyperlink"/>
                </w:rPr>
                <w:t>https://tracker.reapit.net/demo/_demo/viewing/documentation</w:t>
              </w:r>
            </w:hyperlink>
          </w:p>
          <w:p w:rsidR="00104069" w:rsidRPr="006924D4" w:rsidRDefault="00104069" w:rsidP="00B6469E"/>
        </w:tc>
        <w:tc>
          <w:tcPr>
            <w:tcW w:w="2827" w:type="dxa"/>
          </w:tcPr>
          <w:p w:rsidR="00104069" w:rsidRDefault="00EA09D0" w:rsidP="00B6469E">
            <w:r>
              <w:t xml:space="preserve">To test out the </w:t>
            </w:r>
            <w:r w:rsidR="00104069">
              <w:t>‘</w:t>
            </w:r>
            <w:proofErr w:type="gramStart"/>
            <w:r w:rsidR="00104069">
              <w:t>B</w:t>
            </w:r>
            <w:r>
              <w:t>ook  a</w:t>
            </w:r>
            <w:proofErr w:type="gramEnd"/>
            <w:r>
              <w:t xml:space="preserve"> </w:t>
            </w:r>
            <w:r w:rsidR="00104069">
              <w:t>V</w:t>
            </w:r>
            <w:r>
              <w:t>aluation</w:t>
            </w:r>
            <w:r w:rsidR="00104069">
              <w:t>’</w:t>
            </w:r>
            <w:r>
              <w:t xml:space="preserve"> link</w:t>
            </w:r>
            <w:r w:rsidR="00104069">
              <w:t xml:space="preserve"> on the demo page</w:t>
            </w:r>
            <w:r>
              <w:t>, please use the following postcode when registering</w:t>
            </w:r>
            <w:r w:rsidR="00104069">
              <w:t xml:space="preserve"> to ensure a full cycle of registration takes place</w:t>
            </w:r>
            <w:r>
              <w:t xml:space="preserve">: </w:t>
            </w:r>
          </w:p>
          <w:p w:rsidR="00104069" w:rsidRDefault="00104069" w:rsidP="00B6469E"/>
          <w:p w:rsidR="00EA09D0" w:rsidRDefault="00EA09D0" w:rsidP="00104069">
            <w:r w:rsidRPr="00104069">
              <w:rPr>
                <w:b/>
              </w:rPr>
              <w:t>MK1 1DF</w:t>
            </w:r>
          </w:p>
          <w:p w:rsidR="00104069" w:rsidRDefault="00104069" w:rsidP="00B6469E"/>
          <w:p w:rsidR="00EA09D0" w:rsidRDefault="00EA09D0" w:rsidP="00B6469E">
            <w:r>
              <w:t xml:space="preserve">Please note that any data added to this form will be overwritten on a daily/weekly basis. </w:t>
            </w:r>
          </w:p>
        </w:tc>
      </w:tr>
      <w:tr w:rsidR="00EA09D0" w:rsidTr="00104069">
        <w:tc>
          <w:tcPr>
            <w:tcW w:w="1031" w:type="dxa"/>
          </w:tcPr>
          <w:p w:rsidR="00EA09D0" w:rsidRDefault="00EA09D0" w:rsidP="00B6469E">
            <w:r>
              <w:t>API Endpoints</w:t>
            </w:r>
          </w:p>
        </w:tc>
        <w:tc>
          <w:tcPr>
            <w:tcW w:w="5635" w:type="dxa"/>
          </w:tcPr>
          <w:p w:rsidR="00EA09D0" w:rsidRDefault="00EA09D0" w:rsidP="00B6469E">
            <w:r>
              <w:t xml:space="preserve">Diary Extension Packs: </w:t>
            </w:r>
          </w:p>
          <w:p w:rsidR="00EA09D0" w:rsidRDefault="000F7C22" w:rsidP="00B6469E">
            <w:hyperlink r:id="rId13" w:tgtFrame="_blank" w:history="1">
              <w:r w:rsidR="00EA09D0">
                <w:rPr>
                  <w:rStyle w:val="Hyperlink"/>
                  <w:lang w:val="en-US"/>
                </w:rPr>
                <w:t>https://tracker.reapit.net/demo/_doc/web-service/diary-extension-pack/</w:t>
              </w:r>
            </w:hyperlink>
          </w:p>
        </w:tc>
        <w:tc>
          <w:tcPr>
            <w:tcW w:w="2827" w:type="dxa"/>
          </w:tcPr>
          <w:p w:rsidR="00EA09D0" w:rsidRDefault="00EA09D0" w:rsidP="00B6469E"/>
        </w:tc>
      </w:tr>
      <w:bookmarkEnd w:id="11"/>
    </w:tbl>
    <w:p w:rsidR="00EA09D0" w:rsidRPr="00E2683E" w:rsidRDefault="00EA09D0" w:rsidP="00EA09D0"/>
    <w:p w:rsidR="00104069" w:rsidRDefault="00104069">
      <w:pPr>
        <w:spacing w:line="240" w:lineRule="auto"/>
        <w:rPr>
          <w:rFonts w:eastAsia="Times New Roman" w:cs="Calibri"/>
          <w:b/>
          <w:bCs/>
          <w:color w:val="000000"/>
          <w:kern w:val="28"/>
          <w:sz w:val="24"/>
          <w:szCs w:val="24"/>
          <w:lang w:eastAsia="en-GB"/>
        </w:rPr>
      </w:pPr>
      <w:r>
        <w:br w:type="page"/>
      </w:r>
    </w:p>
    <w:p w:rsidR="00E86E5C" w:rsidRPr="00F52713" w:rsidRDefault="00E86E5C" w:rsidP="00E86E5C">
      <w:pPr>
        <w:pStyle w:val="Heading3"/>
      </w:pPr>
      <w:bookmarkStart w:id="12" w:name="_Toc482095923"/>
      <w:r>
        <w:lastRenderedPageBreak/>
        <w:t xml:space="preserve">Market Appraisal </w:t>
      </w:r>
      <w:r w:rsidR="00FE3E15">
        <w:t xml:space="preserve">Booking </w:t>
      </w:r>
      <w:r>
        <w:t>Example</w:t>
      </w:r>
      <w:bookmarkEnd w:id="12"/>
    </w:p>
    <w:p w:rsidR="00B22C98" w:rsidRDefault="00B22C98" w:rsidP="00C455E4">
      <w:r>
        <w:t xml:space="preserve">Integration Documentation </w:t>
      </w:r>
      <w:r w:rsidR="00BA63B6">
        <w:t xml:space="preserve">that will be needed by your Web Company </w:t>
      </w:r>
      <w:r>
        <w:t xml:space="preserve">can be found on the following location: </w:t>
      </w:r>
      <w:hyperlink r:id="rId14" w:anchor="documentation" w:history="1">
        <w:r w:rsidR="00174754" w:rsidRPr="0083170F">
          <w:rPr>
            <w:rStyle w:val="Hyperlink"/>
          </w:rPr>
          <w:t>https://tracker.reapit.net/demo/_demo/valuation/#documentation</w:t>
        </w:r>
      </w:hyperlink>
    </w:p>
    <w:p w:rsidR="00B22C98" w:rsidRDefault="00B22C98" w:rsidP="00C455E4"/>
    <w:p w:rsidR="007818E7" w:rsidRDefault="007818E7" w:rsidP="00C455E4">
      <w:r>
        <w:t xml:space="preserve">The below screen prints show the series of steps when creating a new </w:t>
      </w:r>
      <w:r w:rsidR="00174754">
        <w:t>“</w:t>
      </w:r>
      <w:r>
        <w:t>Market Appraisal</w:t>
      </w:r>
      <w:r w:rsidR="00174754">
        <w:t>”</w:t>
      </w:r>
      <w:r>
        <w:t xml:space="preserve"> request: </w:t>
      </w:r>
    </w:p>
    <w:p w:rsidR="007818E7" w:rsidRDefault="007818E7" w:rsidP="00C455E4"/>
    <w:p w:rsidR="007818E7" w:rsidRDefault="007818E7" w:rsidP="007818E7">
      <w:pPr>
        <w:pStyle w:val="ListParagraph"/>
        <w:numPr>
          <w:ilvl w:val="0"/>
          <w:numId w:val="6"/>
        </w:numPr>
      </w:pPr>
      <w:r w:rsidRPr="00E36F01">
        <w:rPr>
          <w:b/>
        </w:rPr>
        <w:t>Book a valuation button</w:t>
      </w:r>
      <w:r w:rsidR="00E36F01">
        <w:t xml:space="preserve"> – your web company can amend the text </w:t>
      </w:r>
      <w:r w:rsidR="00E11ED2">
        <w:t xml:space="preserve">displayed </w:t>
      </w:r>
      <w:r w:rsidR="00E36F01">
        <w:t xml:space="preserve">within the button. </w:t>
      </w:r>
    </w:p>
    <w:p w:rsidR="007818E7" w:rsidRDefault="007818E7" w:rsidP="00E36F01">
      <w:pPr>
        <w:ind w:left="360"/>
      </w:pPr>
      <w:r>
        <w:rPr>
          <w:noProof/>
          <w:lang w:eastAsia="en-GB"/>
        </w:rPr>
        <w:drawing>
          <wp:inline distT="0" distB="0" distL="0" distR="0" wp14:anchorId="585C2086" wp14:editId="12ADAB64">
            <wp:extent cx="1167975" cy="246380"/>
            <wp:effectExtent l="152400" t="152400" r="337185" b="363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3" cy="257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4754" w:rsidRDefault="00174754" w:rsidP="00174754">
      <w:r>
        <w:t>When the ‘Book a Valuation’ button</w:t>
      </w:r>
      <w:r w:rsidR="00E11ED2">
        <w:t xml:space="preserve"> is selected</w:t>
      </w:r>
      <w:r>
        <w:t xml:space="preserve">, the following default screens are </w:t>
      </w:r>
      <w:r w:rsidR="00E11ED2">
        <w:t>displayed</w:t>
      </w:r>
      <w:r>
        <w:t>:</w:t>
      </w:r>
    </w:p>
    <w:p w:rsidR="00174754" w:rsidRDefault="00174754" w:rsidP="00E36F01">
      <w:pPr>
        <w:ind w:left="360"/>
      </w:pPr>
    </w:p>
    <w:p w:rsidR="00174754" w:rsidRDefault="00174754" w:rsidP="00E36F01">
      <w:pPr>
        <w:ind w:left="360"/>
      </w:pPr>
    </w:p>
    <w:p w:rsidR="00B22C98" w:rsidRPr="00E36F01" w:rsidRDefault="00B22C98" w:rsidP="00B22C98">
      <w:pPr>
        <w:pStyle w:val="ListParagraph"/>
        <w:numPr>
          <w:ilvl w:val="0"/>
          <w:numId w:val="6"/>
        </w:numPr>
        <w:rPr>
          <w:b/>
        </w:rPr>
      </w:pPr>
      <w:r w:rsidRPr="00E36F01">
        <w:rPr>
          <w:b/>
        </w:rPr>
        <w:t>Booking a valuation</w:t>
      </w:r>
    </w:p>
    <w:p w:rsidR="00B22C98" w:rsidRDefault="00E11ED2" w:rsidP="00C455E4">
      <w:r>
        <w:t xml:space="preserve">When the button is pressed, the following screen is presented </w:t>
      </w:r>
      <w:r w:rsidR="00E36F01">
        <w:t>(*</w:t>
      </w:r>
      <w:r>
        <w:t xml:space="preserve">the text </w:t>
      </w:r>
      <w:r w:rsidR="00E36F01">
        <w:t xml:space="preserve">can be </w:t>
      </w:r>
      <w:r>
        <w:t>altered</w:t>
      </w:r>
      <w:r w:rsidR="00E36F01">
        <w:t xml:space="preserve"> by your web company): </w:t>
      </w:r>
    </w:p>
    <w:p w:rsidR="00B22C98" w:rsidRDefault="00E36F01" w:rsidP="00C455E4">
      <w:r w:rsidRPr="00F52713">
        <w:rPr>
          <w:noProof/>
          <w:lang w:eastAsia="en-GB"/>
        </w:rPr>
        <mc:AlternateContent>
          <mc:Choice Requires="wps">
            <w:drawing>
              <wp:anchor distT="36576" distB="36576" distL="36576" distR="36576" simplePos="0" relativeHeight="251664384" behindDoc="0" locked="0" layoutInCell="1" allowOverlap="1" wp14:anchorId="5A02E02D" wp14:editId="3B5F0261">
                <wp:simplePos x="0" y="0"/>
                <wp:positionH relativeFrom="margin">
                  <wp:posOffset>3963263</wp:posOffset>
                </wp:positionH>
                <wp:positionV relativeFrom="paragraph">
                  <wp:posOffset>121226</wp:posOffset>
                </wp:positionV>
                <wp:extent cx="1449238" cy="1138687"/>
                <wp:effectExtent l="0" t="0" r="0" b="4445"/>
                <wp:wrapNone/>
                <wp:docPr id="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238" cy="1138687"/>
                        </a:xfrm>
                        <a:prstGeom prst="rect">
                          <a:avLst/>
                        </a:prstGeom>
                        <a:solidFill>
                          <a:srgbClr val="FFFFC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D9D9D9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EEECE1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24D4" w:rsidRDefault="006924D4" w:rsidP="00E36F01">
                            <w:pPr>
                              <w:pStyle w:val="Notetext"/>
                            </w:pPr>
                            <w:r>
                              <w:t xml:space="preserve">Note: The postcode entered here determines which office diary is displayed. If the postcode is not recognised, the enquiry will be sent to a default office setup to catch all exceptions as an AppImp enquiry.  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2E02D" id="_x0000_s1029" type="#_x0000_t202" style="position:absolute;margin-left:312.05pt;margin-top:9.55pt;width:114.1pt;height:89.65pt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" fillcolor="#ffffcf" stroked="f" strokecolor="#d9d9d9" insetpen="t">
                <v:shadow color="#eeece1"/>
                <v:textbox inset="2.88pt,2.88pt,2.88pt,2.88pt">
                  <w:txbxContent>
                    <w:p w:rsidR="006924D4" w:rsidRDefault="006924D4" w:rsidP="00E36F01">
                      <w:pPr>
                        <w:pStyle w:val="Notetext"/>
                      </w:pPr>
                      <w:r>
                        <w:t xml:space="preserve">Note: The postcode entered here determines which office diary is displayed. If the postcode is not recognised, the enquiry will be sent to a default office setup to catch all exceptions as an AppImp enquiry.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17E">
        <w:rPr>
          <w:noProof/>
          <w:lang w:eastAsia="en-GB"/>
        </w:rPr>
        <w:drawing>
          <wp:inline distT="0" distB="0" distL="0" distR="0" wp14:anchorId="28A5555A" wp14:editId="2AB906BD">
            <wp:extent cx="2984310" cy="1952625"/>
            <wp:effectExtent l="152400" t="152400" r="368935" b="352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1273" cy="1963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7355" w:rsidRDefault="00C67355" w:rsidP="00C455E4"/>
    <w:p w:rsidR="00F874AE" w:rsidRDefault="00CF7BAF" w:rsidP="00C455E4">
      <w:r>
        <w:t>Enter E</w:t>
      </w:r>
      <w:r w:rsidR="00F874AE">
        <w:t xml:space="preserve">mail address &amp; Postcode: </w:t>
      </w:r>
    </w:p>
    <w:p w:rsidR="00F874AE" w:rsidRDefault="00B7417E" w:rsidP="00C455E4">
      <w:r>
        <w:rPr>
          <w:noProof/>
          <w:lang w:eastAsia="en-GB"/>
        </w:rPr>
        <w:drawing>
          <wp:inline distT="0" distB="0" distL="0" distR="0" wp14:anchorId="17B6AABE" wp14:editId="2EFA2446">
            <wp:extent cx="3016879" cy="1962150"/>
            <wp:effectExtent l="152400" t="152400" r="35560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926" cy="1972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D11" w:rsidRDefault="005D3D11" w:rsidP="00C455E4"/>
    <w:p w:rsidR="00CA1457" w:rsidRDefault="00CA1457" w:rsidP="00C455E4"/>
    <w:p w:rsidR="00CA1457" w:rsidRDefault="00CA1457" w:rsidP="00C455E4"/>
    <w:p w:rsidR="00CA1457" w:rsidRDefault="00CA1457" w:rsidP="00C455E4"/>
    <w:p w:rsidR="005D3D11" w:rsidRDefault="005D3D11" w:rsidP="00C455E4">
      <w:r>
        <w:lastRenderedPageBreak/>
        <w:t xml:space="preserve">Once </w:t>
      </w:r>
      <w:r w:rsidR="00CF7BAF">
        <w:t>‘</w:t>
      </w:r>
      <w:r w:rsidR="00CF7BAF">
        <w:rPr>
          <w:color w:val="445BA0"/>
        </w:rPr>
        <w:t>Get Appointments</w:t>
      </w:r>
      <w:r w:rsidR="00CF7BAF">
        <w:t>’</w:t>
      </w:r>
      <w:r>
        <w:t xml:space="preserve"> is </w:t>
      </w:r>
      <w:r w:rsidR="00E11ED2">
        <w:t>selected</w:t>
      </w:r>
      <w:r w:rsidR="00CA1457">
        <w:t>,</w:t>
      </w:r>
      <w:r w:rsidR="00174754">
        <w:t xml:space="preserve"> subject to a valid post code match against the agency offices, </w:t>
      </w:r>
      <w:r>
        <w:t xml:space="preserve">the </w:t>
      </w:r>
      <w:r w:rsidR="00751B1F">
        <w:t>user</w:t>
      </w:r>
      <w:r>
        <w:t xml:space="preserve"> is presented with </w:t>
      </w:r>
      <w:r w:rsidR="00CA1457">
        <w:t xml:space="preserve">a similar </w:t>
      </w:r>
      <w:r>
        <w:t xml:space="preserve">diary </w:t>
      </w:r>
      <w:r w:rsidR="00CA1457">
        <w:t>s</w:t>
      </w:r>
      <w:r w:rsidR="00E11ED2">
        <w:t xml:space="preserve">creen: </w:t>
      </w:r>
      <w:r w:rsidR="00CA1457">
        <w:t>(unavailable times are not visible)</w:t>
      </w:r>
      <w:r w:rsidR="00770B1F">
        <w:t xml:space="preserve">. </w:t>
      </w:r>
    </w:p>
    <w:p w:rsidR="006145E8" w:rsidRDefault="005D3D11" w:rsidP="00C455E4">
      <w:r w:rsidRPr="00F52713">
        <w:rPr>
          <w:noProof/>
          <w:lang w:eastAsia="en-GB"/>
        </w:rPr>
        <mc:AlternateContent>
          <mc:Choice Requires="wps">
            <w:drawing>
              <wp:anchor distT="36576" distB="36576" distL="36576" distR="36576" simplePos="0" relativeHeight="251666432" behindDoc="0" locked="0" layoutInCell="1" allowOverlap="1" wp14:anchorId="04D69821" wp14:editId="3796EAA7">
                <wp:simplePos x="0" y="0"/>
                <wp:positionH relativeFrom="margin">
                  <wp:posOffset>4666891</wp:posOffset>
                </wp:positionH>
                <wp:positionV relativeFrom="paragraph">
                  <wp:posOffset>1013903</wp:posOffset>
                </wp:positionV>
                <wp:extent cx="1061049" cy="1138687"/>
                <wp:effectExtent l="0" t="0" r="6350" b="4445"/>
                <wp:wrapNone/>
                <wp:docPr id="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049" cy="1138687"/>
                        </a:xfrm>
                        <a:prstGeom prst="rect">
                          <a:avLst/>
                        </a:prstGeom>
                        <a:solidFill>
                          <a:srgbClr val="FFFFC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D9D9D9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EEECE1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24D4" w:rsidRDefault="006924D4" w:rsidP="005D3D11">
                            <w:pPr>
                              <w:pStyle w:val="Notetext"/>
                            </w:pPr>
                            <w:r>
                              <w:t xml:space="preserve">National holidays and company event days can be booked out by default to ensure appointments are not </w:t>
                            </w:r>
                            <w:proofErr w:type="gramStart"/>
                            <w:r>
                              <w:t>made  on</w:t>
                            </w:r>
                            <w:proofErr w:type="gramEnd"/>
                            <w:r>
                              <w:t xml:space="preserve"> these days.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69821" id="_x0000_s1030" type="#_x0000_t202" style="position:absolute;margin-left:367.45pt;margin-top:79.85pt;width:83.55pt;height:89.65pt;z-index:25166643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" fillcolor="#ffffcf" stroked="f" strokecolor="#d9d9d9" insetpen="t">
                <v:shadow color="#eeece1"/>
                <v:textbox inset="2.88pt,2.88pt,2.88pt,2.88pt">
                  <w:txbxContent>
                    <w:p w:rsidR="006924D4" w:rsidRDefault="006924D4" w:rsidP="005D3D11">
                      <w:pPr>
                        <w:pStyle w:val="Notetext"/>
                      </w:pPr>
                      <w:r>
                        <w:t xml:space="preserve">National holidays and company event days can be booked out by default to ensure appointments are not </w:t>
                      </w:r>
                      <w:proofErr w:type="gramStart"/>
                      <w:r>
                        <w:t>made  on</w:t>
                      </w:r>
                      <w:proofErr w:type="gramEnd"/>
                      <w:r>
                        <w:t xml:space="preserve"> these days.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457" w:rsidRPr="00CA1457">
        <w:rPr>
          <w:noProof/>
          <w:lang w:eastAsia="en-GB"/>
        </w:rPr>
        <w:t xml:space="preserve"> </w:t>
      </w:r>
      <w:r w:rsidR="00B7417E">
        <w:rPr>
          <w:noProof/>
          <w:lang w:eastAsia="en-GB"/>
        </w:rPr>
        <w:drawing>
          <wp:inline distT="0" distB="0" distL="0" distR="0" wp14:anchorId="0097308F" wp14:editId="569683BC">
            <wp:extent cx="4274631" cy="3562350"/>
            <wp:effectExtent l="152400" t="152400" r="354965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829" cy="3576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74AE" w:rsidRDefault="00770B1F" w:rsidP="00C455E4">
      <w:r>
        <w:t>Upon selection</w:t>
      </w:r>
      <w:r w:rsidR="00E11ED2">
        <w:t xml:space="preserve"> of a suitable and available </w:t>
      </w:r>
      <w:r w:rsidR="00174754">
        <w:t>appointment slot,</w:t>
      </w:r>
      <w:r w:rsidR="007C29F9">
        <w:t xml:space="preserve"> a </w:t>
      </w:r>
      <w:r w:rsidR="00E11ED2">
        <w:t>request</w:t>
      </w:r>
      <w:r w:rsidR="007C29F9">
        <w:t xml:space="preserve"> for more details will be </w:t>
      </w:r>
      <w:r w:rsidR="00E11ED2">
        <w:t>displayed</w:t>
      </w:r>
      <w:r w:rsidR="007C29F9">
        <w:t xml:space="preserve"> to provide further contact and property details: </w:t>
      </w:r>
    </w:p>
    <w:p w:rsidR="00446EE7" w:rsidRDefault="00446EE7" w:rsidP="00C455E4"/>
    <w:p w:rsidR="008A3A2E" w:rsidRDefault="00B7417E" w:rsidP="00423CB4">
      <w:r>
        <w:rPr>
          <w:noProof/>
          <w:lang w:eastAsia="en-GB"/>
        </w:rPr>
        <w:drawing>
          <wp:inline distT="0" distB="0" distL="0" distR="0" wp14:anchorId="16FFEF9E" wp14:editId="188E58C7">
            <wp:extent cx="2947161" cy="2962275"/>
            <wp:effectExtent l="152400" t="152400" r="367665" b="3524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066" cy="296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EE7" w:rsidRDefault="007C29F9" w:rsidP="00C455E4">
      <w:r>
        <w:t>Filled out form example:</w:t>
      </w:r>
    </w:p>
    <w:p w:rsidR="007C29F9" w:rsidRDefault="00B7417E" w:rsidP="00C455E4">
      <w:r>
        <w:rPr>
          <w:noProof/>
          <w:lang w:eastAsia="en-GB"/>
        </w:rPr>
        <w:lastRenderedPageBreak/>
        <w:drawing>
          <wp:inline distT="0" distB="0" distL="0" distR="0" wp14:anchorId="236D3543" wp14:editId="1319287A">
            <wp:extent cx="3438525" cy="3456098"/>
            <wp:effectExtent l="152400" t="152400" r="352425" b="3543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071" cy="345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C29F9">
        <w:t xml:space="preserve"> </w:t>
      </w:r>
    </w:p>
    <w:p w:rsidR="00F874AE" w:rsidRDefault="00F874AE" w:rsidP="00C455E4"/>
    <w:p w:rsidR="00CF7BAF" w:rsidRDefault="00770B1F" w:rsidP="00B7417E">
      <w:r>
        <w:t xml:space="preserve">Upon a successful appointment creation, the following </w:t>
      </w:r>
      <w:r w:rsidR="007C29F9">
        <w:t>dialogue box will be presented:</w:t>
      </w:r>
      <w:r w:rsidR="00B7417E" w:rsidRPr="00B7417E">
        <w:rPr>
          <w:noProof/>
          <w:lang w:eastAsia="en-GB"/>
        </w:rPr>
        <w:t xml:space="preserve"> </w:t>
      </w:r>
      <w:r w:rsidR="00B7417E">
        <w:rPr>
          <w:noProof/>
          <w:lang w:eastAsia="en-GB"/>
        </w:rPr>
        <w:drawing>
          <wp:inline distT="0" distB="0" distL="0" distR="0" wp14:anchorId="72C2BFBF" wp14:editId="071DF991">
            <wp:extent cx="3438525" cy="1719263"/>
            <wp:effectExtent l="152400" t="152400" r="352425" b="3575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845" cy="172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F7BAF">
        <w:br w:type="page"/>
      </w:r>
    </w:p>
    <w:p w:rsidR="00770B1F" w:rsidRPr="00770B1F" w:rsidRDefault="00770B1F" w:rsidP="00770B1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Notifications</w:t>
      </w:r>
    </w:p>
    <w:p w:rsidR="007C29F9" w:rsidRDefault="007C29F9" w:rsidP="00C455E4">
      <w:proofErr w:type="gramStart"/>
      <w:r>
        <w:t>A number of</w:t>
      </w:r>
      <w:proofErr w:type="gramEnd"/>
      <w:r>
        <w:t xml:space="preserve"> notification events are triggered once a successful appointment </w:t>
      </w:r>
      <w:r w:rsidR="00E11ED2">
        <w:t>has been</w:t>
      </w:r>
      <w:r>
        <w:t xml:space="preserve"> created: </w:t>
      </w:r>
    </w:p>
    <w:p w:rsidR="00F61B60" w:rsidRDefault="00CF7BAF" w:rsidP="00770B1F">
      <w:pPr>
        <w:pStyle w:val="ListParagraph"/>
        <w:numPr>
          <w:ilvl w:val="0"/>
          <w:numId w:val="23"/>
        </w:numPr>
      </w:pPr>
      <w:r>
        <w:t>Email Message Notification</w:t>
      </w:r>
    </w:p>
    <w:p w:rsidR="00770B1F" w:rsidRDefault="00F61B60" w:rsidP="00CF7BAF">
      <w:pPr>
        <w:pStyle w:val="ListParagraph"/>
        <w:numPr>
          <w:ilvl w:val="1"/>
          <w:numId w:val="20"/>
        </w:numPr>
      </w:pPr>
      <w:r w:rsidRPr="00CF7BAF">
        <w:rPr>
          <w:b/>
        </w:rPr>
        <w:t>Recipients:</w:t>
      </w:r>
      <w:r>
        <w:t xml:space="preserve"> </w:t>
      </w:r>
    </w:p>
    <w:p w:rsidR="00F61B60" w:rsidRDefault="009D0A4D" w:rsidP="00353F12">
      <w:pPr>
        <w:pStyle w:val="ListParagraph"/>
        <w:numPr>
          <w:ilvl w:val="2"/>
          <w:numId w:val="20"/>
        </w:numPr>
      </w:pPr>
      <w:r>
        <w:t xml:space="preserve">Prospective Vendor, </w:t>
      </w:r>
      <w:r w:rsidR="00F61B60" w:rsidRPr="009D0A4D">
        <w:rPr>
          <w:b/>
        </w:rPr>
        <w:t>BCC:</w:t>
      </w:r>
      <w:r w:rsidR="00F61B60">
        <w:t xml:space="preserve"> Property Negotiator</w:t>
      </w:r>
      <w:r>
        <w:t xml:space="preserve">, </w:t>
      </w:r>
      <w:r w:rsidR="006145E8" w:rsidRPr="009D0A4D">
        <w:rPr>
          <w:b/>
        </w:rPr>
        <w:t xml:space="preserve">BCC: </w:t>
      </w:r>
      <w:r w:rsidR="00F61B60">
        <w:t>Office Manager (subject to configuration)</w:t>
      </w:r>
    </w:p>
    <w:p w:rsidR="00F61B60" w:rsidRDefault="00B7417E" w:rsidP="00C455E4">
      <w:r>
        <w:rPr>
          <w:noProof/>
          <w:lang w:eastAsia="en-GB"/>
        </w:rPr>
        <w:drawing>
          <wp:inline distT="0" distB="0" distL="0" distR="0" wp14:anchorId="00E3D4D3" wp14:editId="3E051921">
            <wp:extent cx="3214376" cy="3867150"/>
            <wp:effectExtent l="152400" t="152400" r="36703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447" cy="3881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29F9" w:rsidRDefault="00F61B60" w:rsidP="00770B1F">
      <w:pPr>
        <w:pStyle w:val="ListParagraph"/>
        <w:numPr>
          <w:ilvl w:val="0"/>
          <w:numId w:val="23"/>
        </w:numPr>
      </w:pPr>
      <w:r>
        <w:t xml:space="preserve">Text Message </w:t>
      </w:r>
      <w:r w:rsidR="00770B1F">
        <w:t>A</w:t>
      </w:r>
      <w:r>
        <w:t>lert (subject to availability of SMS Speedway already configured)</w:t>
      </w:r>
      <w:r w:rsidR="007C29F9">
        <w:t>.</w:t>
      </w:r>
    </w:p>
    <w:p w:rsidR="00F61B60" w:rsidRDefault="007C29F9" w:rsidP="007C29F9">
      <w:r>
        <w:t xml:space="preserve">Example of a message received on a phone: </w:t>
      </w:r>
      <w:r w:rsidR="00F61B60">
        <w:t xml:space="preserve"> </w:t>
      </w:r>
    </w:p>
    <w:p w:rsidR="00F61B60" w:rsidRDefault="008249D0" w:rsidP="00C455E4">
      <w:r>
        <w:rPr>
          <w:noProof/>
          <w:lang w:eastAsia="en-GB"/>
        </w:rPr>
        <w:drawing>
          <wp:inline distT="0" distB="0" distL="0" distR="0">
            <wp:extent cx="1812256" cy="2714625"/>
            <wp:effectExtent l="152400" t="152400" r="360045" b="352425"/>
            <wp:docPr id="19" name="Picture 19" descr="C:\Users\aalim\AppData\Local\Microsoft\Windows\INetCache\Content.Word\6xk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lim\AppData\Local\Microsoft\Windows\INetCache\Content.Word\6xkj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581" cy="2757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49D0" w:rsidRDefault="008249D0" w:rsidP="00C455E4"/>
    <w:p w:rsidR="00770B1F" w:rsidRPr="00770B1F" w:rsidRDefault="00770B1F" w:rsidP="00770B1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RPS Interactions</w:t>
      </w:r>
    </w:p>
    <w:p w:rsidR="008249D0" w:rsidRDefault="008249D0" w:rsidP="00C455E4">
      <w:r>
        <w:t xml:space="preserve">There are </w:t>
      </w:r>
      <w:proofErr w:type="gramStart"/>
      <w:r w:rsidR="00C341ED">
        <w:t xml:space="preserve">a number </w:t>
      </w:r>
      <w:r>
        <w:t>of</w:t>
      </w:r>
      <w:proofErr w:type="gramEnd"/>
      <w:r>
        <w:t xml:space="preserve"> interactions that occur on RPS</w:t>
      </w:r>
      <w:r w:rsidR="00CF7BAF">
        <w:t xml:space="preserve"> following a successful appointment creation</w:t>
      </w:r>
      <w:r>
        <w:t xml:space="preserve">: </w:t>
      </w:r>
    </w:p>
    <w:p w:rsidR="008249D0" w:rsidRDefault="008249D0" w:rsidP="00C455E4"/>
    <w:p w:rsidR="008249D0" w:rsidRDefault="008249D0" w:rsidP="00770B1F">
      <w:pPr>
        <w:pStyle w:val="ListParagraph"/>
        <w:numPr>
          <w:ilvl w:val="0"/>
          <w:numId w:val="25"/>
        </w:numPr>
      </w:pPr>
      <w:r>
        <w:t>Contact</w:t>
      </w:r>
      <w:r w:rsidR="003B4988">
        <w:t>/Property Record gets created</w:t>
      </w:r>
      <w:r>
        <w:t>.</w:t>
      </w:r>
      <w:r w:rsidR="00CF7BAF">
        <w:t xml:space="preserve"> If a contact does exist it will de-dupe on the telephone number entered. </w:t>
      </w:r>
      <w:r>
        <w:t xml:space="preserve"> </w:t>
      </w:r>
    </w:p>
    <w:p w:rsidR="008249D0" w:rsidRDefault="00CF7BAF" w:rsidP="00770B1F">
      <w:pPr>
        <w:pStyle w:val="ListParagraph"/>
        <w:numPr>
          <w:ilvl w:val="0"/>
          <w:numId w:val="25"/>
        </w:numPr>
      </w:pPr>
      <w:r>
        <w:t xml:space="preserve">RPS </w:t>
      </w:r>
      <w:r w:rsidR="008249D0">
        <w:t xml:space="preserve">Task gets created and assigned to the </w:t>
      </w:r>
      <w:r>
        <w:t>valuer assigned</w:t>
      </w:r>
      <w:r w:rsidR="003B4988">
        <w:t>.</w:t>
      </w:r>
    </w:p>
    <w:p w:rsidR="003B4988" w:rsidRDefault="003B4988" w:rsidP="00770B1F">
      <w:pPr>
        <w:pStyle w:val="ListParagraph"/>
        <w:numPr>
          <w:ilvl w:val="0"/>
          <w:numId w:val="25"/>
        </w:numPr>
      </w:pPr>
      <w:r>
        <w:t>Diary entry gets created</w:t>
      </w:r>
    </w:p>
    <w:p w:rsidR="00434918" w:rsidRDefault="00434918" w:rsidP="00434918"/>
    <w:p w:rsidR="00770B1F" w:rsidRDefault="00770B1F" w:rsidP="003B4988">
      <w:pPr>
        <w:pStyle w:val="ListParagraph"/>
        <w:numPr>
          <w:ilvl w:val="0"/>
          <w:numId w:val="27"/>
        </w:numPr>
      </w:pPr>
      <w:r>
        <w:t xml:space="preserve">Property Record with associated contact record. If a contact already </w:t>
      </w:r>
      <w:proofErr w:type="gramStart"/>
      <w:r>
        <w:t>exist</w:t>
      </w:r>
      <w:proofErr w:type="gramEnd"/>
      <w:r>
        <w:t xml:space="preserve">, it will create a property record </w:t>
      </w:r>
      <w:r w:rsidR="00E11ED2">
        <w:t>from</w:t>
      </w:r>
      <w:r>
        <w:t xml:space="preserve"> the existing contact.</w:t>
      </w:r>
    </w:p>
    <w:p w:rsidR="00434918" w:rsidRDefault="004D421A" w:rsidP="00434918">
      <w:r>
        <w:rPr>
          <w:noProof/>
          <w:lang w:eastAsia="en-GB"/>
        </w:rPr>
        <w:drawing>
          <wp:inline distT="0" distB="0" distL="0" distR="0" wp14:anchorId="36DC58C0" wp14:editId="30E18DF9">
            <wp:extent cx="5731510" cy="4403725"/>
            <wp:effectExtent l="152400" t="152400" r="364490" b="358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B1F" w:rsidRDefault="00770B1F" w:rsidP="00434918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C455E4"/>
    <w:p w:rsidR="003B4988" w:rsidRDefault="003B4988" w:rsidP="003B4988"/>
    <w:p w:rsidR="003B4988" w:rsidRDefault="003B4988" w:rsidP="003B4988">
      <w:pPr>
        <w:pStyle w:val="ListParagraph"/>
        <w:numPr>
          <w:ilvl w:val="0"/>
          <w:numId w:val="27"/>
        </w:numPr>
      </w:pPr>
      <w:r>
        <w:t xml:space="preserve">Task created and alerted on the organiser screen: </w:t>
      </w:r>
    </w:p>
    <w:p w:rsidR="003B4988" w:rsidRDefault="00C341ED" w:rsidP="003B4988">
      <w:r>
        <w:rPr>
          <w:noProof/>
          <w:lang w:eastAsia="en-GB"/>
        </w:rPr>
        <w:drawing>
          <wp:inline distT="0" distB="0" distL="0" distR="0" wp14:anchorId="70C66C93" wp14:editId="3F5E5D0A">
            <wp:extent cx="5731510" cy="4403725"/>
            <wp:effectExtent l="152400" t="152400" r="364490" b="3587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0A4D" w:rsidRDefault="009D0A4D" w:rsidP="003B4988"/>
    <w:p w:rsidR="009D0A4D" w:rsidRDefault="009D0A4D" w:rsidP="003B4988">
      <w:r>
        <w:t xml:space="preserve">Content of Task created: </w:t>
      </w:r>
    </w:p>
    <w:p w:rsidR="008249D0" w:rsidRDefault="00C341ED" w:rsidP="00C455E4">
      <w:r>
        <w:rPr>
          <w:noProof/>
          <w:lang w:eastAsia="en-GB"/>
        </w:rPr>
        <w:drawing>
          <wp:inline distT="0" distB="0" distL="0" distR="0" wp14:anchorId="2F833582" wp14:editId="25612652">
            <wp:extent cx="2675511" cy="2733675"/>
            <wp:effectExtent l="152400" t="152400" r="353695" b="3524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244" cy="2738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0A4D" w:rsidRDefault="009D0A4D" w:rsidP="00C455E4"/>
    <w:p w:rsidR="003B4988" w:rsidRDefault="003B4988" w:rsidP="003B4988">
      <w:pPr>
        <w:pStyle w:val="ListParagraph"/>
        <w:numPr>
          <w:ilvl w:val="0"/>
          <w:numId w:val="27"/>
        </w:numPr>
      </w:pPr>
      <w:r>
        <w:t xml:space="preserve">Diary entry created: </w:t>
      </w:r>
    </w:p>
    <w:p w:rsidR="003B4988" w:rsidRDefault="00C341ED" w:rsidP="003B4988">
      <w:r>
        <w:rPr>
          <w:noProof/>
          <w:lang w:eastAsia="en-GB"/>
        </w:rPr>
        <w:drawing>
          <wp:inline distT="0" distB="0" distL="0" distR="0" wp14:anchorId="6C2952EB" wp14:editId="15B7D697">
            <wp:extent cx="5731510" cy="4403725"/>
            <wp:effectExtent l="152400" t="152400" r="364490" b="3587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E15" w:rsidRDefault="00C341ED" w:rsidP="008A3A2E">
      <w:r>
        <w:rPr>
          <w:noProof/>
          <w:lang w:eastAsia="en-GB"/>
        </w:rPr>
        <w:drawing>
          <wp:inline distT="0" distB="0" distL="0" distR="0" wp14:anchorId="63078E53" wp14:editId="70F05FE9">
            <wp:extent cx="3400425" cy="3290795"/>
            <wp:effectExtent l="152400" t="152400" r="352425" b="3670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2959" cy="3293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E3E15">
        <w:br w:type="page"/>
      </w:r>
    </w:p>
    <w:p w:rsidR="00FE3E15" w:rsidRPr="00F52713" w:rsidRDefault="00FE3E15" w:rsidP="00FE3E15">
      <w:pPr>
        <w:pStyle w:val="Heading3"/>
      </w:pPr>
      <w:bookmarkStart w:id="13" w:name="_Toc482095924"/>
      <w:r>
        <w:lastRenderedPageBreak/>
        <w:t>Viewing Request Booking Example</w:t>
      </w:r>
      <w:bookmarkEnd w:id="13"/>
    </w:p>
    <w:p w:rsidR="00FE3E15" w:rsidRDefault="00B90DE7" w:rsidP="00FE3E15">
      <w:r>
        <w:t xml:space="preserve">Integration Documentation that will be needed by your Web Company can be found on the following location: </w:t>
      </w:r>
      <w:hyperlink r:id="rId29" w:anchor="documentation" w:history="1">
        <w:r w:rsidR="00FE3E15" w:rsidRPr="00CF7D48">
          <w:rPr>
            <w:rStyle w:val="Hyperlink"/>
          </w:rPr>
          <w:t>https://tracker.reapit.net/demo/_demo/viewing/#documentation</w:t>
        </w:r>
      </w:hyperlink>
    </w:p>
    <w:p w:rsidR="00FE3E15" w:rsidRDefault="00FE3E15" w:rsidP="00FE3E15"/>
    <w:p w:rsidR="00FC3614" w:rsidRDefault="00FC3614" w:rsidP="00FE3E15">
      <w:r>
        <w:t xml:space="preserve">Link configured to appear against each property on website: </w:t>
      </w:r>
    </w:p>
    <w:p w:rsidR="003B4988" w:rsidRDefault="00AC24C2" w:rsidP="002A5C0C">
      <w:r>
        <w:rPr>
          <w:noProof/>
          <w:lang w:eastAsia="en-GB"/>
        </w:rPr>
        <w:drawing>
          <wp:inline distT="0" distB="0" distL="0" distR="0" wp14:anchorId="184644AD" wp14:editId="1CCA0716">
            <wp:extent cx="3981450" cy="1377143"/>
            <wp:effectExtent l="152400" t="152400" r="361950" b="356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2565" cy="138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614" w:rsidRDefault="00FC3614" w:rsidP="002A5C0C">
      <w:r>
        <w:t>Selecting ‘Book a Viewing’ presents option to specify email address:</w:t>
      </w:r>
    </w:p>
    <w:p w:rsidR="00AC24C2" w:rsidRDefault="00AC24C2" w:rsidP="002A5C0C">
      <w:r>
        <w:rPr>
          <w:noProof/>
          <w:lang w:eastAsia="en-GB"/>
        </w:rPr>
        <w:drawing>
          <wp:inline distT="0" distB="0" distL="0" distR="0" wp14:anchorId="6E12B5EB" wp14:editId="67285EEE">
            <wp:extent cx="1669311" cy="1951682"/>
            <wp:effectExtent l="152400" t="152400" r="369570" b="353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3589" cy="196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614" w:rsidRDefault="00FC3614" w:rsidP="002A5C0C">
      <w:r>
        <w:t>Available diary entries shown based on configuration (Only property manager, job title specific negs, specific negs).</w:t>
      </w:r>
    </w:p>
    <w:p w:rsidR="00AC24C2" w:rsidRDefault="00AC24C2" w:rsidP="002A5C0C">
      <w:r>
        <w:rPr>
          <w:noProof/>
          <w:lang w:eastAsia="en-GB"/>
        </w:rPr>
        <w:drawing>
          <wp:inline distT="0" distB="0" distL="0" distR="0" wp14:anchorId="6FD55B95" wp14:editId="442121F5">
            <wp:extent cx="2990850" cy="2475255"/>
            <wp:effectExtent l="152400" t="152400" r="36195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967" cy="2478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4C2" w:rsidRDefault="00AC24C2" w:rsidP="002A5C0C"/>
    <w:p w:rsidR="00FC3614" w:rsidRDefault="00FC3614" w:rsidP="002A5C0C">
      <w:r>
        <w:lastRenderedPageBreak/>
        <w:t xml:space="preserve">Option to fill out full details of the prospective applicant. </w:t>
      </w:r>
    </w:p>
    <w:p w:rsidR="00AC24C2" w:rsidRDefault="00AC24C2" w:rsidP="002A5C0C">
      <w:r>
        <w:rPr>
          <w:noProof/>
          <w:lang w:eastAsia="en-GB"/>
        </w:rPr>
        <w:drawing>
          <wp:inline distT="0" distB="0" distL="0" distR="0" wp14:anchorId="5E4CAC86" wp14:editId="2E6B8EE4">
            <wp:extent cx="3179135" cy="2874113"/>
            <wp:effectExtent l="152400" t="152400" r="364490" b="3644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6869" cy="289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4C2" w:rsidRDefault="00FC3614" w:rsidP="002A5C0C">
      <w:r>
        <w:t xml:space="preserve">Confirmation screen confirming the appointment request and who the point of contact is for any further queries or changes. </w:t>
      </w:r>
    </w:p>
    <w:p w:rsidR="00CD51ED" w:rsidRDefault="00AC24C2" w:rsidP="002A5C0C">
      <w:r>
        <w:rPr>
          <w:noProof/>
          <w:lang w:eastAsia="en-GB"/>
        </w:rPr>
        <w:drawing>
          <wp:inline distT="0" distB="0" distL="0" distR="0" wp14:anchorId="451F1FA6" wp14:editId="24DD8AF6">
            <wp:extent cx="3148494" cy="1775637"/>
            <wp:effectExtent l="152400" t="152400" r="356870" b="3581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7793" cy="1780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51ED" w:rsidRDefault="00CD51ED">
      <w:pPr>
        <w:spacing w:line="240" w:lineRule="auto"/>
      </w:pPr>
      <w:r>
        <w:br w:type="page"/>
      </w:r>
    </w:p>
    <w:p w:rsidR="00CD51ED" w:rsidRDefault="00CD51ED" w:rsidP="002A5C0C">
      <w:r>
        <w:lastRenderedPageBreak/>
        <w:t>Confirmation email received by the prospective applicant:</w:t>
      </w:r>
    </w:p>
    <w:p w:rsidR="00AC24C2" w:rsidRDefault="00AC24C2" w:rsidP="002A5C0C">
      <w:r>
        <w:rPr>
          <w:noProof/>
          <w:lang w:eastAsia="en-GB"/>
        </w:rPr>
        <w:drawing>
          <wp:inline distT="0" distB="0" distL="0" distR="0" wp14:anchorId="6109ADBA" wp14:editId="0A246D85">
            <wp:extent cx="4722199" cy="6286500"/>
            <wp:effectExtent l="152400" t="152400" r="36449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050" cy="628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4C2" w:rsidRDefault="00AC24C2" w:rsidP="002A5C0C"/>
    <w:p w:rsidR="00AC24C2" w:rsidRDefault="00AC24C2" w:rsidP="002A5C0C"/>
    <w:p w:rsidR="00AC24C2" w:rsidRDefault="00AC24C2" w:rsidP="002A5C0C">
      <w:r>
        <w:rPr>
          <w:noProof/>
          <w:lang w:eastAsia="en-GB"/>
        </w:rPr>
        <w:lastRenderedPageBreak/>
        <w:drawing>
          <wp:inline distT="0" distB="0" distL="0" distR="0" wp14:anchorId="7B23AD6F" wp14:editId="1CC5F570">
            <wp:extent cx="5731510" cy="4280535"/>
            <wp:effectExtent l="152400" t="152400" r="364490" b="3676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51ED" w:rsidRDefault="00914098" w:rsidP="002A5C0C">
      <w:r>
        <w:t xml:space="preserve">Viewing shown in the ‘My Appointments’ and Task generated which can be seen under ‘Messages &amp; Tasks’. </w:t>
      </w:r>
    </w:p>
    <w:p w:rsidR="00AC24C2" w:rsidRDefault="00AC24C2" w:rsidP="002A5C0C">
      <w:r>
        <w:rPr>
          <w:noProof/>
          <w:lang w:eastAsia="en-GB"/>
        </w:rPr>
        <w:lastRenderedPageBreak/>
        <w:drawing>
          <wp:inline distT="0" distB="0" distL="0" distR="0" wp14:anchorId="0663D604" wp14:editId="665D7F5B">
            <wp:extent cx="3579779" cy="3657600"/>
            <wp:effectExtent l="152400" t="152400" r="36385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2200" cy="3660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4C2" w:rsidRDefault="00423CB4" w:rsidP="002A5C0C">
      <w:r>
        <w:t xml:space="preserve">Task generated within RPS and associated to the respective negotiator. </w:t>
      </w:r>
    </w:p>
    <w:p w:rsidR="00AC24C2" w:rsidRDefault="00AC24C2" w:rsidP="002A5C0C">
      <w:r>
        <w:rPr>
          <w:noProof/>
          <w:lang w:eastAsia="en-GB"/>
        </w:rPr>
        <w:lastRenderedPageBreak/>
        <w:drawing>
          <wp:inline distT="0" distB="0" distL="0" distR="0" wp14:anchorId="39FF5820" wp14:editId="350A9721">
            <wp:extent cx="5731510" cy="4403725"/>
            <wp:effectExtent l="152400" t="152400" r="364490" b="3587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4C2" w:rsidRDefault="00423CB4" w:rsidP="002A5C0C">
      <w:r>
        <w:t xml:space="preserve">Applicant record created within RPS. </w:t>
      </w:r>
    </w:p>
    <w:p w:rsidR="00AC24C2" w:rsidRDefault="00AC24C2" w:rsidP="002A5C0C"/>
    <w:p w:rsidR="00AC24C2" w:rsidRDefault="000A6ADC" w:rsidP="002A5C0C">
      <w:r>
        <w:rPr>
          <w:noProof/>
          <w:lang w:eastAsia="en-GB"/>
        </w:rPr>
        <w:drawing>
          <wp:inline distT="0" distB="0" distL="0" distR="0" wp14:anchorId="69FB2CD5" wp14:editId="5D8C3C25">
            <wp:extent cx="3065309" cy="2966483"/>
            <wp:effectExtent l="152400" t="152400" r="363855" b="3676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4804" cy="2975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683E" w:rsidRDefault="00423CB4" w:rsidP="005E7FCF">
      <w:r>
        <w:t xml:space="preserve">Content of Diary entry </w:t>
      </w:r>
      <w:r w:rsidR="00E2683E">
        <w:t xml:space="preserve">within RPS. </w:t>
      </w:r>
    </w:p>
    <w:sectPr w:rsidR="00E2683E" w:rsidSect="001D6531">
      <w:footerReference w:type="default" r:id="rId40"/>
      <w:pgSz w:w="11906" w:h="16838"/>
      <w:pgMar w:top="993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4D4" w:rsidRDefault="006924D4" w:rsidP="004D58F3">
      <w:pPr>
        <w:spacing w:line="240" w:lineRule="auto"/>
      </w:pPr>
      <w:r>
        <w:separator/>
      </w:r>
    </w:p>
    <w:p w:rsidR="006924D4" w:rsidRDefault="006924D4"/>
  </w:endnote>
  <w:endnote w:type="continuationSeparator" w:id="0">
    <w:p w:rsidR="006924D4" w:rsidRDefault="006924D4" w:rsidP="004D58F3">
      <w:pPr>
        <w:spacing w:line="240" w:lineRule="auto"/>
      </w:pPr>
      <w:r>
        <w:continuationSeparator/>
      </w:r>
    </w:p>
    <w:p w:rsidR="006924D4" w:rsidRDefault="006924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24D4" w:rsidRDefault="006924D4" w:rsidP="00D36E7A">
    <w:pPr>
      <w:widowControl w:val="0"/>
      <w:ind w:left="2160" w:hanging="2160"/>
      <w:jc w:val="center"/>
      <w:rPr>
        <w:noProof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column">
                <wp:posOffset>4470400</wp:posOffset>
              </wp:positionH>
              <wp:positionV relativeFrom="paragraph">
                <wp:posOffset>258445</wp:posOffset>
              </wp:positionV>
              <wp:extent cx="1350010" cy="208915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0010" cy="20891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924D4" w:rsidRPr="00CC2B6C" w:rsidRDefault="006924D4" w:rsidP="00CC2B6C">
                          <w:pPr>
                            <w:spacing w:line="240" w:lineRule="auto"/>
                            <w:jc w:val="right"/>
                            <w:rPr>
                              <w:sz w:val="12"/>
                              <w:szCs w:val="12"/>
                            </w:rPr>
                          </w:pPr>
                          <w:r w:rsidRPr="00CC2B6C">
                            <w:rPr>
                              <w:sz w:val="12"/>
                              <w:szCs w:val="12"/>
                            </w:rPr>
                            <w:t>Version history available on request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1" type="#_x0000_t202" style="position:absolute;left:0;text-align:left;margin-left:352pt;margin-top:20.35pt;width:106.3pt;height:16.4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" fillcolor="window" stroked="f" strokeweight=".5pt">
              <v:textbox>
                <w:txbxContent>
                  <w:p w:rsidR="006924D4" w:rsidRPr="00CC2B6C" w:rsidRDefault="006924D4" w:rsidP="00CC2B6C">
                    <w:pPr>
                      <w:spacing w:line="240" w:lineRule="auto"/>
                      <w:jc w:val="right"/>
                      <w:rPr>
                        <w:sz w:val="12"/>
                        <w:szCs w:val="12"/>
                      </w:rPr>
                    </w:pPr>
                    <w:r w:rsidRPr="00CC2B6C">
                      <w:rPr>
                        <w:sz w:val="12"/>
                        <w:szCs w:val="12"/>
                      </w:rPr>
                      <w:t>Version history available on request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>
              <wp:simplePos x="0" y="0"/>
              <wp:positionH relativeFrom="column">
                <wp:posOffset>35560</wp:posOffset>
              </wp:positionH>
              <wp:positionV relativeFrom="paragraph">
                <wp:posOffset>-39371</wp:posOffset>
              </wp:positionV>
              <wp:extent cx="5683250" cy="0"/>
              <wp:effectExtent l="0" t="0" r="12700" b="0"/>
              <wp:wrapNone/>
              <wp:docPr id="27" name="Straight Connector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3250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5BA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2E8662" id="Straight Connector 27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2.8pt,-3.1pt" to="450.3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" strokecolor="#445ba0" strokeweight="1pt">
              <o:lock v:ext="edit" shapetype="f"/>
            </v:line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F7C22">
      <w:rPr>
        <w:noProof/>
      </w:rPr>
      <w:t>3</w:t>
    </w:r>
    <w:r>
      <w:rPr>
        <w:noProof/>
      </w:rPr>
      <w:fldChar w:fldCharType="end"/>
    </w:r>
  </w:p>
  <w:p w:rsidR="006924D4" w:rsidRDefault="006924D4" w:rsidP="00D36E7A">
    <w:pPr>
      <w:widowControl w:val="0"/>
      <w:ind w:left="2160" w:hanging="2160"/>
      <w:jc w:val="right"/>
    </w:pPr>
    <w:r>
      <w:rPr>
        <w:sz w:val="14"/>
        <w:szCs w:val="14"/>
      </w:rPr>
      <w:t xml:space="preserve">© </w:t>
    </w:r>
    <w:proofErr w:type="gramStart"/>
    <w:r>
      <w:rPr>
        <w:sz w:val="14"/>
        <w:szCs w:val="14"/>
      </w:rPr>
      <w:t>Reapit.com  v</w:t>
    </w:r>
    <w:proofErr w:type="gramEnd"/>
    <w:r>
      <w:rPr>
        <w:sz w:val="14"/>
        <w:szCs w:val="14"/>
      </w:rPr>
      <w:t>1.01 04-05-17</w:t>
    </w:r>
  </w:p>
  <w:p w:rsidR="006924D4" w:rsidRPr="00A227FA" w:rsidRDefault="00A227FA" w:rsidP="004D58F3">
    <w:pPr>
      <w:rPr>
        <w:sz w:val="16"/>
        <w:szCs w:val="16"/>
      </w:rPr>
    </w:pPr>
    <w:r w:rsidRPr="00A227FA">
      <w:rPr>
        <w:sz w:val="16"/>
        <w:szCs w:val="16"/>
      </w:rPr>
      <w:t>Commercial in Confidence</w:t>
    </w:r>
  </w:p>
  <w:p w:rsidR="006924D4" w:rsidRDefault="006924D4" w:rsidP="004D58F3">
    <w:pPr>
      <w:pStyle w:val="Footer"/>
    </w:pPr>
  </w:p>
  <w:p w:rsidR="006924D4" w:rsidRDefault="006924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4D4" w:rsidRDefault="006924D4" w:rsidP="004D58F3">
      <w:pPr>
        <w:spacing w:line="240" w:lineRule="auto"/>
      </w:pPr>
      <w:r>
        <w:separator/>
      </w:r>
    </w:p>
    <w:p w:rsidR="006924D4" w:rsidRDefault="006924D4"/>
  </w:footnote>
  <w:footnote w:type="continuationSeparator" w:id="0">
    <w:p w:rsidR="006924D4" w:rsidRDefault="006924D4" w:rsidP="004D58F3">
      <w:pPr>
        <w:spacing w:line="240" w:lineRule="auto"/>
      </w:pPr>
      <w:r>
        <w:continuationSeparator/>
      </w:r>
    </w:p>
    <w:p w:rsidR="006924D4" w:rsidRDefault="006924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7C6"/>
    <w:multiLevelType w:val="hybridMultilevel"/>
    <w:tmpl w:val="3B7E99D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762EF"/>
    <w:multiLevelType w:val="hybridMultilevel"/>
    <w:tmpl w:val="4A8C5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10F4"/>
    <w:multiLevelType w:val="hybridMultilevel"/>
    <w:tmpl w:val="158840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053FD"/>
    <w:multiLevelType w:val="hybridMultilevel"/>
    <w:tmpl w:val="8FB49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C3CA5"/>
    <w:multiLevelType w:val="hybridMultilevel"/>
    <w:tmpl w:val="C276BFD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E3895"/>
    <w:multiLevelType w:val="hybridMultilevel"/>
    <w:tmpl w:val="3B7E99D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A610A"/>
    <w:multiLevelType w:val="hybridMultilevel"/>
    <w:tmpl w:val="04102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91238"/>
    <w:multiLevelType w:val="hybridMultilevel"/>
    <w:tmpl w:val="B44C5F3A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E13D3"/>
    <w:multiLevelType w:val="hybridMultilevel"/>
    <w:tmpl w:val="6E924E96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8375B3"/>
    <w:multiLevelType w:val="hybridMultilevel"/>
    <w:tmpl w:val="EA3EFD8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15F50"/>
    <w:multiLevelType w:val="hybridMultilevel"/>
    <w:tmpl w:val="4290DDEC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6F2776"/>
    <w:multiLevelType w:val="hybridMultilevel"/>
    <w:tmpl w:val="F140D68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D1B5E"/>
    <w:multiLevelType w:val="hybridMultilevel"/>
    <w:tmpl w:val="BFB882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331492"/>
    <w:multiLevelType w:val="hybridMultilevel"/>
    <w:tmpl w:val="6E924E96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16BF3"/>
    <w:multiLevelType w:val="hybridMultilevel"/>
    <w:tmpl w:val="D60C36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CD3071"/>
    <w:multiLevelType w:val="hybridMultilevel"/>
    <w:tmpl w:val="FEE2B22C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61086B"/>
    <w:multiLevelType w:val="hybridMultilevel"/>
    <w:tmpl w:val="CACA1E3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A2F0C"/>
    <w:multiLevelType w:val="hybridMultilevel"/>
    <w:tmpl w:val="8B14FB44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DC5A20"/>
    <w:multiLevelType w:val="hybridMultilevel"/>
    <w:tmpl w:val="DE228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382232"/>
    <w:multiLevelType w:val="hybridMultilevel"/>
    <w:tmpl w:val="3B7E99D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8700FB"/>
    <w:multiLevelType w:val="hybridMultilevel"/>
    <w:tmpl w:val="A91E8416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B2175C"/>
    <w:multiLevelType w:val="hybridMultilevel"/>
    <w:tmpl w:val="899495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A609AD"/>
    <w:multiLevelType w:val="hybridMultilevel"/>
    <w:tmpl w:val="3E22F2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E85F6C"/>
    <w:multiLevelType w:val="hybridMultilevel"/>
    <w:tmpl w:val="097AD864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3E1621"/>
    <w:multiLevelType w:val="hybridMultilevel"/>
    <w:tmpl w:val="4290DDEC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687E8D"/>
    <w:multiLevelType w:val="hybridMultilevel"/>
    <w:tmpl w:val="EA3EFD8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4272A"/>
    <w:multiLevelType w:val="hybridMultilevel"/>
    <w:tmpl w:val="EA3EFD8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BE6613"/>
    <w:multiLevelType w:val="hybridMultilevel"/>
    <w:tmpl w:val="3B7E99DE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A2427"/>
    <w:multiLevelType w:val="hybridMultilevel"/>
    <w:tmpl w:val="E9AE3E00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40FD6"/>
    <w:multiLevelType w:val="hybridMultilevel"/>
    <w:tmpl w:val="A7F26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4E590">
      <w:start w:val="1"/>
      <w:numFmt w:val="bullet"/>
      <w:lvlText w:val="-"/>
      <w:lvlJc w:val="left"/>
      <w:pPr>
        <w:ind w:left="2880" w:hanging="360"/>
      </w:pPr>
      <w:rPr>
        <w:rFonts w:ascii="Calibri" w:eastAsia="Calibri" w:hAnsi="Calibri" w:cs="Times New Roman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A82D65"/>
    <w:multiLevelType w:val="hybridMultilevel"/>
    <w:tmpl w:val="FB104F5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A555296"/>
    <w:multiLevelType w:val="hybridMultilevel"/>
    <w:tmpl w:val="6E924E96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9F3DFC"/>
    <w:multiLevelType w:val="hybridMultilevel"/>
    <w:tmpl w:val="565C6778"/>
    <w:lvl w:ilvl="0" w:tplc="13224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24"/>
  </w:num>
  <w:num w:numId="4">
    <w:abstractNumId w:val="27"/>
  </w:num>
  <w:num w:numId="5">
    <w:abstractNumId w:val="19"/>
  </w:num>
  <w:num w:numId="6">
    <w:abstractNumId w:val="8"/>
  </w:num>
  <w:num w:numId="7">
    <w:abstractNumId w:val="3"/>
  </w:num>
  <w:num w:numId="8">
    <w:abstractNumId w:val="6"/>
  </w:num>
  <w:num w:numId="9">
    <w:abstractNumId w:val="32"/>
  </w:num>
  <w:num w:numId="10">
    <w:abstractNumId w:val="28"/>
  </w:num>
  <w:num w:numId="11">
    <w:abstractNumId w:val="15"/>
  </w:num>
  <w:num w:numId="12">
    <w:abstractNumId w:val="16"/>
  </w:num>
  <w:num w:numId="13">
    <w:abstractNumId w:val="20"/>
  </w:num>
  <w:num w:numId="14">
    <w:abstractNumId w:val="4"/>
  </w:num>
  <w:num w:numId="15">
    <w:abstractNumId w:val="5"/>
  </w:num>
  <w:num w:numId="16">
    <w:abstractNumId w:val="0"/>
  </w:num>
  <w:num w:numId="17">
    <w:abstractNumId w:val="26"/>
  </w:num>
  <w:num w:numId="18">
    <w:abstractNumId w:val="25"/>
  </w:num>
  <w:num w:numId="19">
    <w:abstractNumId w:val="9"/>
  </w:num>
  <w:num w:numId="20">
    <w:abstractNumId w:val="29"/>
  </w:num>
  <w:num w:numId="21">
    <w:abstractNumId w:val="14"/>
  </w:num>
  <w:num w:numId="22">
    <w:abstractNumId w:val="13"/>
  </w:num>
  <w:num w:numId="23">
    <w:abstractNumId w:val="17"/>
  </w:num>
  <w:num w:numId="24">
    <w:abstractNumId w:val="31"/>
  </w:num>
  <w:num w:numId="25">
    <w:abstractNumId w:val="23"/>
  </w:num>
  <w:num w:numId="26">
    <w:abstractNumId w:val="11"/>
  </w:num>
  <w:num w:numId="27">
    <w:abstractNumId w:val="7"/>
  </w:num>
  <w:num w:numId="28">
    <w:abstractNumId w:val="18"/>
  </w:num>
  <w:num w:numId="29">
    <w:abstractNumId w:val="12"/>
  </w:num>
  <w:num w:numId="30">
    <w:abstractNumId w:val="10"/>
  </w:num>
  <w:num w:numId="31">
    <w:abstractNumId w:val="2"/>
  </w:num>
  <w:num w:numId="32">
    <w:abstractNumId w:val="1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BF"/>
    <w:rsid w:val="00041EF6"/>
    <w:rsid w:val="000442BF"/>
    <w:rsid w:val="000A6ADC"/>
    <w:rsid w:val="000A73E3"/>
    <w:rsid w:val="000F3B57"/>
    <w:rsid w:val="000F7C22"/>
    <w:rsid w:val="000F7CB2"/>
    <w:rsid w:val="00104069"/>
    <w:rsid w:val="001041C8"/>
    <w:rsid w:val="001060FC"/>
    <w:rsid w:val="0011524C"/>
    <w:rsid w:val="00172559"/>
    <w:rsid w:val="00174754"/>
    <w:rsid w:val="00183B42"/>
    <w:rsid w:val="00195802"/>
    <w:rsid w:val="001A0527"/>
    <w:rsid w:val="001D1F45"/>
    <w:rsid w:val="001D6531"/>
    <w:rsid w:val="001E7DED"/>
    <w:rsid w:val="00234168"/>
    <w:rsid w:val="00244B68"/>
    <w:rsid w:val="002660F8"/>
    <w:rsid w:val="00286130"/>
    <w:rsid w:val="002A0097"/>
    <w:rsid w:val="002A5C0C"/>
    <w:rsid w:val="002B1527"/>
    <w:rsid w:val="002C2AFF"/>
    <w:rsid w:val="002D4BC8"/>
    <w:rsid w:val="00314037"/>
    <w:rsid w:val="00320BDB"/>
    <w:rsid w:val="00350F72"/>
    <w:rsid w:val="00353F12"/>
    <w:rsid w:val="003817E8"/>
    <w:rsid w:val="0039463E"/>
    <w:rsid w:val="00394FCC"/>
    <w:rsid w:val="003A6E83"/>
    <w:rsid w:val="003B1AD8"/>
    <w:rsid w:val="003B4988"/>
    <w:rsid w:val="003B6F15"/>
    <w:rsid w:val="00400DD7"/>
    <w:rsid w:val="00411343"/>
    <w:rsid w:val="00423CB4"/>
    <w:rsid w:val="00425F6E"/>
    <w:rsid w:val="00434918"/>
    <w:rsid w:val="00446EE7"/>
    <w:rsid w:val="00467FB8"/>
    <w:rsid w:val="00472834"/>
    <w:rsid w:val="004825C8"/>
    <w:rsid w:val="00494A60"/>
    <w:rsid w:val="004A046E"/>
    <w:rsid w:val="004D421A"/>
    <w:rsid w:val="004D58F3"/>
    <w:rsid w:val="004D723B"/>
    <w:rsid w:val="004F2952"/>
    <w:rsid w:val="00512C3B"/>
    <w:rsid w:val="005270FF"/>
    <w:rsid w:val="00544378"/>
    <w:rsid w:val="0056105C"/>
    <w:rsid w:val="00570F50"/>
    <w:rsid w:val="005C544F"/>
    <w:rsid w:val="005C6ABE"/>
    <w:rsid w:val="005D0CEE"/>
    <w:rsid w:val="005D3D11"/>
    <w:rsid w:val="005E1996"/>
    <w:rsid w:val="005E3016"/>
    <w:rsid w:val="005E7FCF"/>
    <w:rsid w:val="005F6A3E"/>
    <w:rsid w:val="006145E8"/>
    <w:rsid w:val="006343AD"/>
    <w:rsid w:val="00634EC6"/>
    <w:rsid w:val="006403C2"/>
    <w:rsid w:val="00691719"/>
    <w:rsid w:val="006924D4"/>
    <w:rsid w:val="00692F37"/>
    <w:rsid w:val="0069560E"/>
    <w:rsid w:val="006A6FEC"/>
    <w:rsid w:val="006B6407"/>
    <w:rsid w:val="006C23F0"/>
    <w:rsid w:val="00703D2F"/>
    <w:rsid w:val="007343F5"/>
    <w:rsid w:val="00737931"/>
    <w:rsid w:val="007469C0"/>
    <w:rsid w:val="00751B1F"/>
    <w:rsid w:val="00770B1F"/>
    <w:rsid w:val="00777102"/>
    <w:rsid w:val="007818E7"/>
    <w:rsid w:val="007A25B8"/>
    <w:rsid w:val="007C29F9"/>
    <w:rsid w:val="007D7872"/>
    <w:rsid w:val="007F2C7E"/>
    <w:rsid w:val="007F31F9"/>
    <w:rsid w:val="007F3CB3"/>
    <w:rsid w:val="00810D23"/>
    <w:rsid w:val="00811C13"/>
    <w:rsid w:val="00814606"/>
    <w:rsid w:val="00816061"/>
    <w:rsid w:val="008249D0"/>
    <w:rsid w:val="00842B80"/>
    <w:rsid w:val="0084551A"/>
    <w:rsid w:val="0087733B"/>
    <w:rsid w:val="00887329"/>
    <w:rsid w:val="00891F7A"/>
    <w:rsid w:val="008A2092"/>
    <w:rsid w:val="008A3A2E"/>
    <w:rsid w:val="008A3B77"/>
    <w:rsid w:val="008B3E80"/>
    <w:rsid w:val="008B6BD8"/>
    <w:rsid w:val="008C72BD"/>
    <w:rsid w:val="008D5C40"/>
    <w:rsid w:val="008E1F19"/>
    <w:rsid w:val="008F7DC6"/>
    <w:rsid w:val="0090536F"/>
    <w:rsid w:val="0091239C"/>
    <w:rsid w:val="00914098"/>
    <w:rsid w:val="0093628C"/>
    <w:rsid w:val="009537D5"/>
    <w:rsid w:val="00957314"/>
    <w:rsid w:val="00966E6B"/>
    <w:rsid w:val="009A2D57"/>
    <w:rsid w:val="009B484E"/>
    <w:rsid w:val="009D0A4D"/>
    <w:rsid w:val="00A07717"/>
    <w:rsid w:val="00A227FA"/>
    <w:rsid w:val="00A256CA"/>
    <w:rsid w:val="00A34B0E"/>
    <w:rsid w:val="00A4013F"/>
    <w:rsid w:val="00A55CC1"/>
    <w:rsid w:val="00A563A4"/>
    <w:rsid w:val="00A60BC2"/>
    <w:rsid w:val="00AC24C2"/>
    <w:rsid w:val="00AD0C9E"/>
    <w:rsid w:val="00AE69C9"/>
    <w:rsid w:val="00AF2AC8"/>
    <w:rsid w:val="00AF5B8F"/>
    <w:rsid w:val="00B052A1"/>
    <w:rsid w:val="00B11123"/>
    <w:rsid w:val="00B22C98"/>
    <w:rsid w:val="00B31441"/>
    <w:rsid w:val="00B45C3E"/>
    <w:rsid w:val="00B474D6"/>
    <w:rsid w:val="00B521FA"/>
    <w:rsid w:val="00B56D32"/>
    <w:rsid w:val="00B61060"/>
    <w:rsid w:val="00B674F3"/>
    <w:rsid w:val="00B7417E"/>
    <w:rsid w:val="00B867CE"/>
    <w:rsid w:val="00B90DE7"/>
    <w:rsid w:val="00B94DAD"/>
    <w:rsid w:val="00B976FA"/>
    <w:rsid w:val="00BA63B6"/>
    <w:rsid w:val="00BD5596"/>
    <w:rsid w:val="00BE2765"/>
    <w:rsid w:val="00BF6D87"/>
    <w:rsid w:val="00C2146B"/>
    <w:rsid w:val="00C21674"/>
    <w:rsid w:val="00C32E3E"/>
    <w:rsid w:val="00C341ED"/>
    <w:rsid w:val="00C3722B"/>
    <w:rsid w:val="00C40442"/>
    <w:rsid w:val="00C41792"/>
    <w:rsid w:val="00C455E4"/>
    <w:rsid w:val="00C56628"/>
    <w:rsid w:val="00C67355"/>
    <w:rsid w:val="00C925D1"/>
    <w:rsid w:val="00CA1457"/>
    <w:rsid w:val="00CC2B6C"/>
    <w:rsid w:val="00CD51ED"/>
    <w:rsid w:val="00CF019C"/>
    <w:rsid w:val="00CF7BAF"/>
    <w:rsid w:val="00D0250E"/>
    <w:rsid w:val="00D05CC0"/>
    <w:rsid w:val="00D36E7A"/>
    <w:rsid w:val="00D5443C"/>
    <w:rsid w:val="00D65FE0"/>
    <w:rsid w:val="00D736F2"/>
    <w:rsid w:val="00D8424A"/>
    <w:rsid w:val="00D94576"/>
    <w:rsid w:val="00DB086A"/>
    <w:rsid w:val="00DB65AA"/>
    <w:rsid w:val="00DE0B30"/>
    <w:rsid w:val="00DE30F9"/>
    <w:rsid w:val="00E11ED2"/>
    <w:rsid w:val="00E13012"/>
    <w:rsid w:val="00E160C6"/>
    <w:rsid w:val="00E2683E"/>
    <w:rsid w:val="00E36F01"/>
    <w:rsid w:val="00E4107D"/>
    <w:rsid w:val="00E648FE"/>
    <w:rsid w:val="00E85135"/>
    <w:rsid w:val="00E86E5C"/>
    <w:rsid w:val="00EA09D0"/>
    <w:rsid w:val="00EC572D"/>
    <w:rsid w:val="00EE13B7"/>
    <w:rsid w:val="00EF2094"/>
    <w:rsid w:val="00F01E52"/>
    <w:rsid w:val="00F16386"/>
    <w:rsid w:val="00F32E19"/>
    <w:rsid w:val="00F42A2B"/>
    <w:rsid w:val="00F42F21"/>
    <w:rsid w:val="00F47CFD"/>
    <w:rsid w:val="00F47D92"/>
    <w:rsid w:val="00F52713"/>
    <w:rsid w:val="00F61B60"/>
    <w:rsid w:val="00F666FF"/>
    <w:rsid w:val="00F675AC"/>
    <w:rsid w:val="00F74C00"/>
    <w:rsid w:val="00F75ACF"/>
    <w:rsid w:val="00F83DEB"/>
    <w:rsid w:val="00F874AE"/>
    <w:rsid w:val="00FA3296"/>
    <w:rsid w:val="00FC0D8C"/>
    <w:rsid w:val="00FC3614"/>
    <w:rsid w:val="00FD6BB7"/>
    <w:rsid w:val="00FE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53330D9E"/>
  <w15:chartTrackingRefBased/>
  <w15:docId w15:val="{1506D573-5C35-41E2-A26C-94C75CC9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A5C0C"/>
    <w:pPr>
      <w:spacing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rsid w:val="009362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link w:val="Heading2Char"/>
    <w:uiPriority w:val="9"/>
    <w:qFormat/>
    <w:rsid w:val="002A5C0C"/>
    <w:pPr>
      <w:widowControl w:val="0"/>
      <w:pBdr>
        <w:bottom w:val="single" w:sz="8" w:space="1" w:color="445BA0"/>
      </w:pBdr>
      <w:outlineLvl w:val="1"/>
    </w:pPr>
    <w:rPr>
      <w:rFonts w:eastAsia="Times New Roman" w:cs="Calibri"/>
      <w:b/>
      <w:bCs/>
      <w:color w:val="000000"/>
      <w:kern w:val="28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92F37"/>
    <w:pPr>
      <w:pBdr>
        <w:bottom w:val="none" w:sz="0" w:space="0" w:color="auto"/>
      </w:pBd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63E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title">
    <w:name w:val="Doc title"/>
    <w:basedOn w:val="Normal"/>
    <w:rsid w:val="002A5C0C"/>
    <w:pPr>
      <w:spacing w:before="100" w:after="100" w:line="285" w:lineRule="auto"/>
    </w:pPr>
    <w:rPr>
      <w:rFonts w:eastAsia="Times New Roman" w:cs="Calibri"/>
      <w:color w:val="FFFFFF"/>
      <w:kern w:val="28"/>
      <w:sz w:val="80"/>
      <w:szCs w:val="80"/>
      <w:lang w:eastAsia="en-GB"/>
    </w:rPr>
  </w:style>
  <w:style w:type="paragraph" w:customStyle="1" w:styleId="MainHeading">
    <w:name w:val="Main Heading"/>
    <w:basedOn w:val="Normal"/>
    <w:rsid w:val="004D58F3"/>
    <w:pPr>
      <w:spacing w:before="100" w:after="100" w:line="285" w:lineRule="auto"/>
    </w:pPr>
    <w:rPr>
      <w:rFonts w:eastAsia="Times New Roman" w:cs="Calibri"/>
      <w:color w:val="FFFFFF"/>
      <w:kern w:val="28"/>
      <w:sz w:val="48"/>
      <w:szCs w:val="48"/>
      <w:lang w:eastAsia="en-GB"/>
    </w:rPr>
  </w:style>
  <w:style w:type="paragraph" w:customStyle="1" w:styleId="Overviewtext">
    <w:name w:val="Overview text"/>
    <w:basedOn w:val="Normal"/>
    <w:link w:val="OverviewtextChar"/>
    <w:rsid w:val="002A5C0C"/>
    <w:pPr>
      <w:spacing w:after="100" w:line="285" w:lineRule="auto"/>
      <w:jc w:val="both"/>
    </w:pPr>
    <w:rPr>
      <w:rFonts w:eastAsia="Times New Roman" w:cs="Calibri"/>
      <w:color w:val="000000"/>
      <w:kern w:val="28"/>
      <w:sz w:val="16"/>
      <w:szCs w:val="16"/>
      <w:lang w:eastAsia="en-GB"/>
    </w:rPr>
  </w:style>
  <w:style w:type="paragraph" w:customStyle="1" w:styleId="Buttontext">
    <w:name w:val="Button text"/>
    <w:basedOn w:val="Normal"/>
    <w:rsid w:val="005270FF"/>
    <w:pPr>
      <w:spacing w:before="50" w:line="286" w:lineRule="auto"/>
      <w:jc w:val="center"/>
    </w:pPr>
    <w:rPr>
      <w:rFonts w:ascii="Arial Rounded MT Bold" w:eastAsia="Times New Roman" w:hAnsi="Arial Rounded MT Bold"/>
      <w:color w:val="FFFFFF"/>
      <w:kern w:val="28"/>
      <w:sz w:val="16"/>
      <w:szCs w:val="16"/>
      <w:lang w:eastAsia="en-GB"/>
    </w:rPr>
  </w:style>
  <w:style w:type="character" w:customStyle="1" w:styleId="Heading2Char">
    <w:name w:val="Heading 2 Char"/>
    <w:link w:val="Heading2"/>
    <w:uiPriority w:val="9"/>
    <w:rsid w:val="002A5C0C"/>
    <w:rPr>
      <w:rFonts w:ascii="Calibri" w:eastAsia="Times New Roman" w:hAnsi="Calibri" w:cs="Calibri"/>
      <w:b/>
      <w:bCs/>
      <w:color w:val="000000"/>
      <w:kern w:val="28"/>
      <w:sz w:val="28"/>
      <w:szCs w:val="28"/>
      <w:lang w:eastAsia="en-GB"/>
    </w:rPr>
  </w:style>
  <w:style w:type="paragraph" w:customStyle="1" w:styleId="Notetext">
    <w:name w:val="Note text"/>
    <w:basedOn w:val="Overviewtext"/>
    <w:link w:val="NotetextChar"/>
    <w:qFormat/>
    <w:rsid w:val="002A5C0C"/>
    <w:pPr>
      <w:widowControl w:val="0"/>
      <w:spacing w:after="0" w:line="286" w:lineRule="auto"/>
    </w:pPr>
  </w:style>
  <w:style w:type="paragraph" w:styleId="Header">
    <w:name w:val="header"/>
    <w:basedOn w:val="Normal"/>
    <w:link w:val="HeaderChar"/>
    <w:uiPriority w:val="99"/>
    <w:unhideWhenUsed/>
    <w:rsid w:val="004D58F3"/>
    <w:pPr>
      <w:tabs>
        <w:tab w:val="center" w:pos="4513"/>
        <w:tab w:val="right" w:pos="9026"/>
      </w:tabs>
      <w:spacing w:line="240" w:lineRule="auto"/>
    </w:pPr>
  </w:style>
  <w:style w:type="character" w:customStyle="1" w:styleId="OverviewtextChar">
    <w:name w:val="Overview text Char"/>
    <w:link w:val="Overviewtext"/>
    <w:rsid w:val="002A5C0C"/>
    <w:rPr>
      <w:rFonts w:ascii="Calibri" w:eastAsia="Times New Roman" w:hAnsi="Calibri" w:cs="Calibri"/>
      <w:color w:val="000000"/>
      <w:kern w:val="28"/>
      <w:sz w:val="16"/>
      <w:szCs w:val="16"/>
      <w:lang w:eastAsia="en-GB"/>
    </w:rPr>
  </w:style>
  <w:style w:type="character" w:customStyle="1" w:styleId="NotetextChar">
    <w:name w:val="Note text Char"/>
    <w:link w:val="Notetext"/>
    <w:rsid w:val="002A5C0C"/>
    <w:rPr>
      <w:rFonts w:ascii="Calibri" w:eastAsia="Times New Roman" w:hAnsi="Calibri" w:cs="Calibri"/>
      <w:color w:val="000000"/>
      <w:kern w:val="28"/>
      <w:sz w:val="16"/>
      <w:szCs w:val="16"/>
      <w:lang w:eastAsia="en-GB"/>
    </w:rPr>
  </w:style>
  <w:style w:type="character" w:customStyle="1" w:styleId="HeaderChar">
    <w:name w:val="Header Char"/>
    <w:link w:val="Header"/>
    <w:uiPriority w:val="99"/>
    <w:rsid w:val="004D58F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D58F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4D58F3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D6531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1D6531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92F37"/>
    <w:rPr>
      <w:rFonts w:eastAsia="Times New Roman" w:cs="Calibri"/>
      <w:b/>
      <w:bCs/>
      <w:color w:val="000000"/>
      <w:kern w:val="28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39463E"/>
    <w:rPr>
      <w:rFonts w:ascii="Calibri" w:eastAsia="Times New Roman" w:hAnsi="Calibri" w:cs="Times New Roman"/>
      <w:b/>
      <w:bCs/>
      <w:szCs w:val="28"/>
      <w:lang w:eastAsia="en-US"/>
    </w:rPr>
  </w:style>
  <w:style w:type="table" w:styleId="TableGrid">
    <w:name w:val="Table Grid"/>
    <w:basedOn w:val="TableNormal"/>
    <w:uiPriority w:val="59"/>
    <w:rsid w:val="005E3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55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C9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22C98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22C9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A73E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5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5AC"/>
    <w:rPr>
      <w:rFonts w:ascii="Segoe UI" w:hAnsi="Segoe UI" w:cs="Segoe UI"/>
      <w:sz w:val="18"/>
      <w:szCs w:val="18"/>
      <w:lang w:eastAsia="en-US"/>
    </w:rPr>
  </w:style>
  <w:style w:type="character" w:customStyle="1" w:styleId="Style1">
    <w:name w:val="Style1"/>
    <w:basedOn w:val="DefaultParagraphFont"/>
    <w:uiPriority w:val="1"/>
    <w:rsid w:val="002A0097"/>
    <w:rPr>
      <w:color w:val="FF0000"/>
    </w:rPr>
  </w:style>
  <w:style w:type="character" w:customStyle="1" w:styleId="Style2">
    <w:name w:val="Style2"/>
    <w:basedOn w:val="DefaultParagraphFont"/>
    <w:uiPriority w:val="1"/>
    <w:rsid w:val="003B6F15"/>
    <w:rPr>
      <w:color w:val="FF0000"/>
    </w:rPr>
  </w:style>
  <w:style w:type="character" w:customStyle="1" w:styleId="Heading1Char">
    <w:name w:val="Heading 1 Char"/>
    <w:basedOn w:val="DefaultParagraphFont"/>
    <w:link w:val="Heading1"/>
    <w:uiPriority w:val="9"/>
    <w:rsid w:val="009362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3628C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3628C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3628C"/>
    <w:pPr>
      <w:spacing w:after="100"/>
      <w:ind w:left="400"/>
    </w:pPr>
  </w:style>
  <w:style w:type="character" w:customStyle="1" w:styleId="Style3">
    <w:name w:val="Style3"/>
    <w:basedOn w:val="DefaultParagraphFont"/>
    <w:uiPriority w:val="1"/>
    <w:rsid w:val="006403C2"/>
    <w:rPr>
      <w:color w:val="FF0000"/>
    </w:rPr>
  </w:style>
  <w:style w:type="character" w:customStyle="1" w:styleId="Style4">
    <w:name w:val="Style4"/>
    <w:basedOn w:val="DefaultParagraphFont"/>
    <w:uiPriority w:val="1"/>
    <w:rsid w:val="007F3CB3"/>
    <w:rPr>
      <w:color w:val="FF0000"/>
    </w:rPr>
  </w:style>
  <w:style w:type="character" w:customStyle="1" w:styleId="Style5">
    <w:name w:val="Style5"/>
    <w:basedOn w:val="DefaultParagraphFont"/>
    <w:uiPriority w:val="1"/>
    <w:rsid w:val="007F3CB3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acker.reapit.net/demo/_doc/web-service/diary-extension-pack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tracker.reapit.net/demo/_demo/viewing/documentatio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tracker.reapit.net/demo/_demo/viewin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cker.reapit.net/demo/_demo/valuation/document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mailto:no-reply@client-website.co.u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mailto:no-reply@client-website.co.uk" TargetMode="External"/><Relationship Id="rId14" Type="http://schemas.openxmlformats.org/officeDocument/2006/relationships/hyperlink" Target="https://tracker.reapit.net/demo/_demo/valuation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edwan\Dropbox\WORK\BRAND\Reapit%20doc%20template%20v1-09.dot\Reapit%20doc%20template%20v1-09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24EA18A35004E758D36B1AF7E04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A2AA4-0AF8-474E-99C0-582FDF20C878}"/>
      </w:docPartPr>
      <w:docPartBody>
        <w:p w:rsidR="00B75931" w:rsidRDefault="00B75931" w:rsidP="00B75931">
          <w:pPr>
            <w:pStyle w:val="724EA18A35004E758D36B1AF7E0468C9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958D4ABD1D4D4DAC7FA89B51D78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81359-5126-4C6C-850C-AFA04F4D7EEE}"/>
      </w:docPartPr>
      <w:docPartBody>
        <w:p w:rsidR="00B75931" w:rsidRDefault="00B75931" w:rsidP="00B75931">
          <w:pPr>
            <w:pStyle w:val="2A958D4ABD1D4D4DAC7FA89B51D783C8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B2A77F775047EFADD2BAAF24338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1180A-FF22-45DF-94F8-62F774CD1A01}"/>
      </w:docPartPr>
      <w:docPartBody>
        <w:p w:rsidR="00B75931" w:rsidRDefault="00B75931" w:rsidP="00B75931">
          <w:pPr>
            <w:pStyle w:val="95B2A77F775047EFADD2BAAF24338B5F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EB8D512ADC41CC8E3FBD476707E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788D1B-9488-4B9A-ADDD-103D44555EE6}"/>
      </w:docPartPr>
      <w:docPartBody>
        <w:p w:rsidR="00B75931" w:rsidRDefault="00B75931" w:rsidP="00B75931">
          <w:pPr>
            <w:pStyle w:val="0DEB8D512ADC41CC8E3FBD476707EF6F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DD19E14049B4F0AA8FECD4805C68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9D878D-8C1D-4B33-BF80-BD168C6DA31D}"/>
      </w:docPartPr>
      <w:docPartBody>
        <w:p w:rsidR="00B75931" w:rsidRDefault="00B75931" w:rsidP="00B75931">
          <w:pPr>
            <w:pStyle w:val="BDD19E14049B4F0AA8FECD4805C68D49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51A947342F4115A439CFFCF36607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D9CA13-8328-4142-BCCA-55511E31C63B}"/>
      </w:docPartPr>
      <w:docPartBody>
        <w:p w:rsidR="00B75931" w:rsidRDefault="00B75931" w:rsidP="00B75931">
          <w:pPr>
            <w:pStyle w:val="0A51A947342F4115A439CFFCF3660736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76298D16F044420B6B5B01CBCD8D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4DCAD2-C107-416C-9FAA-BEB8DDD36A1B}"/>
      </w:docPartPr>
      <w:docPartBody>
        <w:p w:rsidR="00BB6319" w:rsidRDefault="00B75931" w:rsidP="00B75931">
          <w:pPr>
            <w:pStyle w:val="776298D16F044420B6B5B01CBCD8DEB81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EE786E6758D42AEA6E41FCC82565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216FA-3215-4A09-8DCB-D733B10237C6}"/>
      </w:docPartPr>
      <w:docPartBody>
        <w:p w:rsidR="00BB6319" w:rsidRDefault="00B75931" w:rsidP="00B75931">
          <w:pPr>
            <w:pStyle w:val="BEE786E6758D42AEA6E41FCC825654CC1"/>
          </w:pPr>
          <w:r w:rsidRPr="008A0023">
            <w:rPr>
              <w:rStyle w:val="PlaceholderText"/>
            </w:rPr>
            <w:t>Click or tap to enter a date.</w:t>
          </w:r>
        </w:p>
      </w:docPartBody>
    </w:docPart>
    <w:docPart>
      <w:docPartPr>
        <w:name w:val="7A45B682FB3942A9A0BF12BB2C583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7253A0-C99C-4DA8-BA06-C574EA7BFFD8}"/>
      </w:docPartPr>
      <w:docPartBody>
        <w:p w:rsidR="00464655" w:rsidRDefault="009D6D6F" w:rsidP="009D6D6F">
          <w:pPr>
            <w:pStyle w:val="7A45B682FB3942A9A0BF12BB2C583A52"/>
          </w:pPr>
          <w:r w:rsidRPr="008A0023">
            <w:rPr>
              <w:rStyle w:val="PlaceholderText"/>
            </w:rPr>
            <w:t>Choose an item.</w:t>
          </w:r>
        </w:p>
      </w:docPartBody>
    </w:docPart>
    <w:docPart>
      <w:docPartPr>
        <w:name w:val="16C7C6CB3F0D49E1BF69D79124331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6534B-14B6-4A4C-B9D0-DAF7B1A05170}"/>
      </w:docPartPr>
      <w:docPartBody>
        <w:p w:rsidR="00464655" w:rsidRDefault="009D6D6F" w:rsidP="009D6D6F">
          <w:pPr>
            <w:pStyle w:val="16C7C6CB3F0D49E1BF69D7912433158D"/>
          </w:pPr>
          <w:r w:rsidRPr="008A0023">
            <w:rPr>
              <w:rStyle w:val="PlaceholderText"/>
            </w:rPr>
            <w:t>Choose an item.</w:t>
          </w:r>
        </w:p>
      </w:docPartBody>
    </w:docPart>
    <w:docPart>
      <w:docPartPr>
        <w:name w:val="9ED0BFB8AF5B4C3F942D372928F21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0C7081-3D75-4DD3-9F7C-43D330BE1AF9}"/>
      </w:docPartPr>
      <w:docPartBody>
        <w:p w:rsidR="00793C95" w:rsidRDefault="00FD599A" w:rsidP="00FD599A">
          <w:pPr>
            <w:pStyle w:val="9ED0BFB8AF5B4C3F942D372928F218BA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375FA4B30C544E39424C5C9C9B964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7589A-18A5-4A94-ABE0-0DAD5083DF59}"/>
      </w:docPartPr>
      <w:docPartBody>
        <w:p w:rsidR="00793C95" w:rsidRDefault="00FD599A" w:rsidP="00FD599A">
          <w:pPr>
            <w:pStyle w:val="A375FA4B30C544E39424C5C9C9B964DA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2709FA1F354C6999E039E600074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15C7EC-D188-469F-A305-BD7A398CB4D3}"/>
      </w:docPartPr>
      <w:docPartBody>
        <w:p w:rsidR="008245C4" w:rsidRDefault="004F1D1C" w:rsidP="004F1D1C">
          <w:pPr>
            <w:pStyle w:val="702709FA1F354C6999E039E60007420B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FE8420E9D5143588530BCEA3823F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3C418D-0A89-4257-96F6-1E5207DEC436}"/>
      </w:docPartPr>
      <w:docPartBody>
        <w:p w:rsidR="008245C4" w:rsidRDefault="004F1D1C" w:rsidP="004F1D1C">
          <w:pPr>
            <w:pStyle w:val="AFE8420E9D5143588530BCEA3823F049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6633862D8A41DCA4FA4FFD25A6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251D3-8E56-48E7-A5CF-44B0B2CF45A4}"/>
      </w:docPartPr>
      <w:docPartBody>
        <w:p w:rsidR="008245C4" w:rsidRDefault="004F1D1C" w:rsidP="004F1D1C">
          <w:pPr>
            <w:pStyle w:val="396633862D8A41DCA4FA4FFD25A62C3D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B2857CA61404E9C962DBA74C5455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9284C7-C5D5-4F6B-9552-5FB9CFA6440E}"/>
      </w:docPartPr>
      <w:docPartBody>
        <w:p w:rsidR="008245C4" w:rsidRDefault="004F1D1C" w:rsidP="004F1D1C">
          <w:pPr>
            <w:pStyle w:val="FB2857CA61404E9C962DBA74C5455673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F49395096E4F7CA037EE6074129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00810-6AE6-4285-88D7-F6476DAA09E8}"/>
      </w:docPartPr>
      <w:docPartBody>
        <w:p w:rsidR="008245C4" w:rsidRDefault="004F1D1C" w:rsidP="004F1D1C">
          <w:pPr>
            <w:pStyle w:val="45F49395096E4F7CA037EE6074129EF2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8AA405A824B4048A002AF8813B567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47686-A420-4CF8-AD3D-F456D54533D7}"/>
      </w:docPartPr>
      <w:docPartBody>
        <w:p w:rsidR="008245C4" w:rsidRDefault="004F1D1C" w:rsidP="004F1D1C">
          <w:pPr>
            <w:pStyle w:val="88AA405A824B4048A002AF8813B56727"/>
          </w:pPr>
          <w:r w:rsidRPr="0083170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914"/>
    <w:rsid w:val="00117728"/>
    <w:rsid w:val="00464655"/>
    <w:rsid w:val="004F1D1C"/>
    <w:rsid w:val="00594AA4"/>
    <w:rsid w:val="00793C95"/>
    <w:rsid w:val="008245C4"/>
    <w:rsid w:val="009D6D6F"/>
    <w:rsid w:val="00B60237"/>
    <w:rsid w:val="00B649F7"/>
    <w:rsid w:val="00B75931"/>
    <w:rsid w:val="00BB6319"/>
    <w:rsid w:val="00BF6494"/>
    <w:rsid w:val="00D62914"/>
    <w:rsid w:val="00EE5C42"/>
    <w:rsid w:val="00FD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49F7"/>
    <w:rPr>
      <w:color w:val="808080"/>
    </w:rPr>
  </w:style>
  <w:style w:type="paragraph" w:customStyle="1" w:styleId="6C9AE454F36E4BF19DE9E0CEC90F5FD0">
    <w:name w:val="6C9AE454F36E4BF19DE9E0CEC90F5FD0"/>
    <w:rsid w:val="00D62914"/>
    <w:pPr>
      <w:spacing w:after="0" w:line="276" w:lineRule="auto"/>
      <w:ind w:left="720"/>
      <w:contextualSpacing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63A3AD89CDB349F5B8966EE541FB82AA">
    <w:name w:val="63A3AD89CDB349F5B8966EE541FB82AA"/>
    <w:rsid w:val="00D62914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C673E0B29FD14220B64971ACC625318A">
    <w:name w:val="C673E0B29FD14220B64971ACC625318A"/>
    <w:rsid w:val="00D62914"/>
  </w:style>
  <w:style w:type="paragraph" w:customStyle="1" w:styleId="724EA18A35004E758D36B1AF7E0468C9">
    <w:name w:val="724EA18A35004E758D36B1AF7E0468C9"/>
    <w:rsid w:val="00B60237"/>
  </w:style>
  <w:style w:type="paragraph" w:customStyle="1" w:styleId="2A958D4ABD1D4D4DAC7FA89B51D783C8">
    <w:name w:val="2A958D4ABD1D4D4DAC7FA89B51D783C8"/>
    <w:rsid w:val="00B60237"/>
  </w:style>
  <w:style w:type="paragraph" w:customStyle="1" w:styleId="95B2A77F775047EFADD2BAAF24338B5F">
    <w:name w:val="95B2A77F775047EFADD2BAAF24338B5F"/>
    <w:rsid w:val="00B60237"/>
  </w:style>
  <w:style w:type="paragraph" w:customStyle="1" w:styleId="0DEB8D512ADC41CC8E3FBD476707EF6F">
    <w:name w:val="0DEB8D512ADC41CC8E3FBD476707EF6F"/>
    <w:rsid w:val="00B60237"/>
  </w:style>
  <w:style w:type="paragraph" w:customStyle="1" w:styleId="F48716715C51425C9F9950945EC1F02B">
    <w:name w:val="F48716715C51425C9F9950945EC1F02B"/>
    <w:rsid w:val="00B60237"/>
  </w:style>
  <w:style w:type="paragraph" w:customStyle="1" w:styleId="BC0142A076CB413F80C8502C1BD45CEA">
    <w:name w:val="BC0142A076CB413F80C8502C1BD45CEA"/>
    <w:rsid w:val="00B60237"/>
  </w:style>
  <w:style w:type="paragraph" w:customStyle="1" w:styleId="BDD19E14049B4F0AA8FECD4805C68D49">
    <w:name w:val="BDD19E14049B4F0AA8FECD4805C68D49"/>
    <w:rsid w:val="00B60237"/>
  </w:style>
  <w:style w:type="paragraph" w:customStyle="1" w:styleId="0A51A947342F4115A439CFFCF3660736">
    <w:name w:val="0A51A947342F4115A439CFFCF3660736"/>
    <w:rsid w:val="00B60237"/>
  </w:style>
  <w:style w:type="paragraph" w:customStyle="1" w:styleId="F42A728D5B1B4C3693F9062D10BBCEE8">
    <w:name w:val="F42A728D5B1B4C3693F9062D10BBCEE8"/>
    <w:rsid w:val="00B75931"/>
  </w:style>
  <w:style w:type="paragraph" w:customStyle="1" w:styleId="6DB9B3FC7F184E05BC728DDED7E2ED2F">
    <w:name w:val="6DB9B3FC7F184E05BC728DDED7E2ED2F"/>
    <w:rsid w:val="00B75931"/>
  </w:style>
  <w:style w:type="paragraph" w:customStyle="1" w:styleId="F0AB16456128466B898DB91E4D553034">
    <w:name w:val="F0AB16456128466B898DB91E4D553034"/>
    <w:rsid w:val="00B75931"/>
  </w:style>
  <w:style w:type="paragraph" w:customStyle="1" w:styleId="6836104829524406B41574BC29A19B1C">
    <w:name w:val="6836104829524406B41574BC29A19B1C"/>
    <w:rsid w:val="00B75931"/>
  </w:style>
  <w:style w:type="paragraph" w:customStyle="1" w:styleId="9F46A7AB1C2A4198AAF2D8EFC1A8215A">
    <w:name w:val="9F46A7AB1C2A4198AAF2D8EFC1A8215A"/>
    <w:rsid w:val="00B75931"/>
  </w:style>
  <w:style w:type="paragraph" w:customStyle="1" w:styleId="5160D34CDDCA4F0D8145D768AE9E09BC">
    <w:name w:val="5160D34CDDCA4F0D8145D768AE9E09BC"/>
    <w:rsid w:val="00B75931"/>
  </w:style>
  <w:style w:type="paragraph" w:customStyle="1" w:styleId="38D078FDC25A403981FB6D1BC0927FB4">
    <w:name w:val="38D078FDC25A403981FB6D1BC0927FB4"/>
    <w:rsid w:val="00B75931"/>
  </w:style>
  <w:style w:type="paragraph" w:customStyle="1" w:styleId="776298D16F044420B6B5B01CBCD8DEB8">
    <w:name w:val="776298D16F044420B6B5B01CBCD8DEB8"/>
    <w:rsid w:val="00B75931"/>
  </w:style>
  <w:style w:type="paragraph" w:customStyle="1" w:styleId="BEE786E6758D42AEA6E41FCC825654CC">
    <w:name w:val="BEE786E6758D42AEA6E41FCC825654CC"/>
    <w:rsid w:val="00B75931"/>
  </w:style>
  <w:style w:type="paragraph" w:customStyle="1" w:styleId="2A958D4ABD1D4D4DAC7FA89B51D783C81">
    <w:name w:val="2A958D4ABD1D4D4DAC7FA89B51D783C8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724EA18A35004E758D36B1AF7E0468C91">
    <w:name w:val="724EA18A35004E758D36B1AF7E0468C9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0DEB8D512ADC41CC8E3FBD476707EF6F1">
    <w:name w:val="0DEB8D512ADC41CC8E3FBD476707EF6F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95B2A77F775047EFADD2BAAF24338B5F1">
    <w:name w:val="95B2A77F775047EFADD2BAAF24338B5F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BDD19E14049B4F0AA8FECD4805C68D491">
    <w:name w:val="BDD19E14049B4F0AA8FECD4805C68D49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0A51A947342F4115A439CFFCF36607361">
    <w:name w:val="0A51A947342F4115A439CFFCF3660736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DF78AA0917854023A74B4C8E71794819">
    <w:name w:val="DF78AA0917854023A74B4C8E71794819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776298D16F044420B6B5B01CBCD8DEB81">
    <w:name w:val="776298D16F044420B6B5B01CBCD8DEB8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BEE786E6758D42AEA6E41FCC825654CC1">
    <w:name w:val="BEE786E6758D42AEA6E41FCC825654CC1"/>
    <w:rsid w:val="00B75931"/>
    <w:pPr>
      <w:spacing w:after="0" w:line="276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customStyle="1" w:styleId="BEE5F9BE1C0B4ACE8BAA65E065A4ECD7">
    <w:name w:val="BEE5F9BE1C0B4ACE8BAA65E065A4ECD7"/>
    <w:rsid w:val="00B75931"/>
  </w:style>
  <w:style w:type="paragraph" w:customStyle="1" w:styleId="42DFC841E705459B85CCA4410B016D10">
    <w:name w:val="42DFC841E705459B85CCA4410B016D10"/>
    <w:rsid w:val="00EE5C42"/>
  </w:style>
  <w:style w:type="paragraph" w:customStyle="1" w:styleId="B83AC9B6030049AF8ABEA75230817DE2">
    <w:name w:val="B83AC9B6030049AF8ABEA75230817DE2"/>
    <w:rsid w:val="00EE5C42"/>
  </w:style>
  <w:style w:type="paragraph" w:customStyle="1" w:styleId="0EB15D4F694B4CB7BEE70B5AA0D0CA2A">
    <w:name w:val="0EB15D4F694B4CB7BEE70B5AA0D0CA2A"/>
    <w:rsid w:val="00EE5C42"/>
  </w:style>
  <w:style w:type="paragraph" w:customStyle="1" w:styleId="17F0FAECE8164E81B730CDBE7792795C">
    <w:name w:val="17F0FAECE8164E81B730CDBE7792795C"/>
    <w:rsid w:val="00EE5C42"/>
  </w:style>
  <w:style w:type="paragraph" w:customStyle="1" w:styleId="A0B4B4CCB117478DB1489AA6B22C4F6F">
    <w:name w:val="A0B4B4CCB117478DB1489AA6B22C4F6F"/>
    <w:rsid w:val="009D6D6F"/>
  </w:style>
  <w:style w:type="paragraph" w:customStyle="1" w:styleId="FD81F3A5F2034A72A3C717444108EC31">
    <w:name w:val="FD81F3A5F2034A72A3C717444108EC31"/>
    <w:rsid w:val="009D6D6F"/>
  </w:style>
  <w:style w:type="paragraph" w:customStyle="1" w:styleId="45F2B73879494431AEB24E5B02CA8EA3">
    <w:name w:val="45F2B73879494431AEB24E5B02CA8EA3"/>
    <w:rsid w:val="009D6D6F"/>
  </w:style>
  <w:style w:type="paragraph" w:customStyle="1" w:styleId="F6D13A88A32B4514BD1F76539B91BE82">
    <w:name w:val="F6D13A88A32B4514BD1F76539B91BE82"/>
    <w:rsid w:val="009D6D6F"/>
  </w:style>
  <w:style w:type="paragraph" w:customStyle="1" w:styleId="7A45B682FB3942A9A0BF12BB2C583A52">
    <w:name w:val="7A45B682FB3942A9A0BF12BB2C583A52"/>
    <w:rsid w:val="009D6D6F"/>
  </w:style>
  <w:style w:type="paragraph" w:customStyle="1" w:styleId="16C7C6CB3F0D49E1BF69D7912433158D">
    <w:name w:val="16C7C6CB3F0D49E1BF69D7912433158D"/>
    <w:rsid w:val="009D6D6F"/>
  </w:style>
  <w:style w:type="paragraph" w:customStyle="1" w:styleId="C45DFDF5401649B1895FE2BEBD303497">
    <w:name w:val="C45DFDF5401649B1895FE2BEBD303497"/>
    <w:rsid w:val="00FD599A"/>
  </w:style>
  <w:style w:type="paragraph" w:customStyle="1" w:styleId="725D4934F7654295AD4A9D2EC0867BFF">
    <w:name w:val="725D4934F7654295AD4A9D2EC0867BFF"/>
    <w:rsid w:val="00FD599A"/>
  </w:style>
  <w:style w:type="paragraph" w:customStyle="1" w:styleId="9ED0BFB8AF5B4C3F942D372928F218BA">
    <w:name w:val="9ED0BFB8AF5B4C3F942D372928F218BA"/>
    <w:rsid w:val="00FD599A"/>
  </w:style>
  <w:style w:type="paragraph" w:customStyle="1" w:styleId="A375FA4B30C544E39424C5C9C9B964DA">
    <w:name w:val="A375FA4B30C544E39424C5C9C9B964DA"/>
    <w:rsid w:val="00FD599A"/>
  </w:style>
  <w:style w:type="paragraph" w:customStyle="1" w:styleId="5145F4940F5C4434A6F669981E21446D">
    <w:name w:val="5145F4940F5C4434A6F669981E21446D"/>
    <w:rsid w:val="004F1D1C"/>
  </w:style>
  <w:style w:type="paragraph" w:customStyle="1" w:styleId="2F0B6821B68646B0A4A2B3A7C93821CD">
    <w:name w:val="2F0B6821B68646B0A4A2B3A7C93821CD"/>
    <w:rsid w:val="004F1D1C"/>
  </w:style>
  <w:style w:type="paragraph" w:customStyle="1" w:styleId="819438B282F24CD8B81BACBCD366641B">
    <w:name w:val="819438B282F24CD8B81BACBCD366641B"/>
    <w:rsid w:val="004F1D1C"/>
  </w:style>
  <w:style w:type="paragraph" w:customStyle="1" w:styleId="6DC3398124084727AFC26C5A1AE89E56">
    <w:name w:val="6DC3398124084727AFC26C5A1AE89E56"/>
    <w:rsid w:val="004F1D1C"/>
  </w:style>
  <w:style w:type="paragraph" w:customStyle="1" w:styleId="488EB93DA7C14B299415EDD1E4D4F711">
    <w:name w:val="488EB93DA7C14B299415EDD1E4D4F711"/>
    <w:rsid w:val="004F1D1C"/>
  </w:style>
  <w:style w:type="paragraph" w:customStyle="1" w:styleId="96F818CA4BA242F88ADA04AA42D6CEF4">
    <w:name w:val="96F818CA4BA242F88ADA04AA42D6CEF4"/>
    <w:rsid w:val="004F1D1C"/>
  </w:style>
  <w:style w:type="paragraph" w:customStyle="1" w:styleId="702709FA1F354C6999E039E60007420B">
    <w:name w:val="702709FA1F354C6999E039E60007420B"/>
    <w:rsid w:val="004F1D1C"/>
  </w:style>
  <w:style w:type="paragraph" w:customStyle="1" w:styleId="AFE8420E9D5143588530BCEA3823F049">
    <w:name w:val="AFE8420E9D5143588530BCEA3823F049"/>
    <w:rsid w:val="004F1D1C"/>
  </w:style>
  <w:style w:type="paragraph" w:customStyle="1" w:styleId="396633862D8A41DCA4FA4FFD25A62C3D">
    <w:name w:val="396633862D8A41DCA4FA4FFD25A62C3D"/>
    <w:rsid w:val="004F1D1C"/>
  </w:style>
  <w:style w:type="paragraph" w:customStyle="1" w:styleId="FB2857CA61404E9C962DBA74C5455673">
    <w:name w:val="FB2857CA61404E9C962DBA74C5455673"/>
    <w:rsid w:val="004F1D1C"/>
  </w:style>
  <w:style w:type="paragraph" w:customStyle="1" w:styleId="588ED59006F947F68677B88E70EE5320">
    <w:name w:val="588ED59006F947F68677B88E70EE5320"/>
    <w:rsid w:val="004F1D1C"/>
  </w:style>
  <w:style w:type="paragraph" w:customStyle="1" w:styleId="1A61B164BE034468874054F47FC05CBF">
    <w:name w:val="1A61B164BE034468874054F47FC05CBF"/>
    <w:rsid w:val="004F1D1C"/>
  </w:style>
  <w:style w:type="paragraph" w:customStyle="1" w:styleId="5416ED2AAF5A40ADA2FDD9F8CADB8099">
    <w:name w:val="5416ED2AAF5A40ADA2FDD9F8CADB8099"/>
    <w:rsid w:val="004F1D1C"/>
  </w:style>
  <w:style w:type="paragraph" w:customStyle="1" w:styleId="8DF973872CE24BFFA503215B81199861">
    <w:name w:val="8DF973872CE24BFFA503215B81199861"/>
    <w:rsid w:val="004F1D1C"/>
  </w:style>
  <w:style w:type="paragraph" w:customStyle="1" w:styleId="7D6F95BEB58D4622B7596635EA40E7A0">
    <w:name w:val="7D6F95BEB58D4622B7596635EA40E7A0"/>
    <w:rsid w:val="004F1D1C"/>
  </w:style>
  <w:style w:type="paragraph" w:customStyle="1" w:styleId="CF1214197FEA48DF89B59AA752A57B51">
    <w:name w:val="CF1214197FEA48DF89B59AA752A57B51"/>
    <w:rsid w:val="004F1D1C"/>
  </w:style>
  <w:style w:type="paragraph" w:customStyle="1" w:styleId="D77BB0EE3FE547598ABAA5777102A020">
    <w:name w:val="D77BB0EE3FE547598ABAA5777102A020"/>
    <w:rsid w:val="004F1D1C"/>
  </w:style>
  <w:style w:type="paragraph" w:customStyle="1" w:styleId="D54F71DE3FFF4A2EA595B242B02C3A42">
    <w:name w:val="D54F71DE3FFF4A2EA595B242B02C3A42"/>
    <w:rsid w:val="004F1D1C"/>
  </w:style>
  <w:style w:type="paragraph" w:customStyle="1" w:styleId="0C93E36E7EDD4FBDB61C087BAF3F8DE6">
    <w:name w:val="0C93E36E7EDD4FBDB61C087BAF3F8DE6"/>
    <w:rsid w:val="004F1D1C"/>
  </w:style>
  <w:style w:type="paragraph" w:customStyle="1" w:styleId="45F49395096E4F7CA037EE6074129EF2">
    <w:name w:val="45F49395096E4F7CA037EE6074129EF2"/>
    <w:rsid w:val="004F1D1C"/>
  </w:style>
  <w:style w:type="paragraph" w:customStyle="1" w:styleId="88AA405A824B4048A002AF8813B56727">
    <w:name w:val="88AA405A824B4048A002AF8813B56727"/>
    <w:rsid w:val="004F1D1C"/>
  </w:style>
  <w:style w:type="paragraph" w:customStyle="1" w:styleId="6EAA9B8ECF9B472B9733A7169DE17409">
    <w:name w:val="6EAA9B8ECF9B472B9733A7169DE17409"/>
    <w:rsid w:val="008245C4"/>
  </w:style>
  <w:style w:type="paragraph" w:customStyle="1" w:styleId="5444AA26A1DA4B6584DCD563308DD549">
    <w:name w:val="5444AA26A1DA4B6584DCD563308DD549"/>
    <w:rsid w:val="008245C4"/>
  </w:style>
  <w:style w:type="paragraph" w:customStyle="1" w:styleId="0144EF3152E34C828FA6A49F57289ACD">
    <w:name w:val="0144EF3152E34C828FA6A49F57289ACD"/>
    <w:rsid w:val="008245C4"/>
  </w:style>
  <w:style w:type="paragraph" w:customStyle="1" w:styleId="ED05B2E0F2A8400A82C5E83A76EE62F9">
    <w:name w:val="ED05B2E0F2A8400A82C5E83A76EE62F9"/>
    <w:rsid w:val="008245C4"/>
  </w:style>
  <w:style w:type="paragraph" w:customStyle="1" w:styleId="532FDCD4757540DB85943731DD18DE64">
    <w:name w:val="532FDCD4757540DB85943731DD18DE64"/>
    <w:rsid w:val="008245C4"/>
  </w:style>
  <w:style w:type="paragraph" w:customStyle="1" w:styleId="19EE076863DD46A29C6DF45EDCC07C05">
    <w:name w:val="19EE076863DD46A29C6DF45EDCC07C05"/>
    <w:rsid w:val="00B649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A9641-C314-4BC5-9CA5-6268839F8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Reapit doc template v1-09.dot</Template>
  <TotalTime>258</TotalTime>
  <Pages>21</Pages>
  <Words>2133</Words>
  <Characters>12160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Alim</dc:creator>
  <cp:keywords/>
  <cp:lastModifiedBy>Abdul Alim</cp:lastModifiedBy>
  <cp:revision>8</cp:revision>
  <cp:lastPrinted>2017-03-17T15:06:00Z</cp:lastPrinted>
  <dcterms:created xsi:type="dcterms:W3CDTF">2017-05-09T11:22:00Z</dcterms:created>
  <dcterms:modified xsi:type="dcterms:W3CDTF">2017-05-17T12:51:00Z</dcterms:modified>
</cp:coreProperties>
</file>